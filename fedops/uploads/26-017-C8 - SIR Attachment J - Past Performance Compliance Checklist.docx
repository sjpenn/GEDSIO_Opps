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5A3D" w14:textId="77777777" w:rsidR="006F4410" w:rsidRDefault="006F4410">
      <w:pPr>
        <w:spacing w:after="0" w:line="240" w:lineRule="auto"/>
        <w:rPr>
          <w:rFonts w:asciiTheme="minorHAnsi" w:eastAsiaTheme="minorHAnsi" w:hAnsiTheme="minorHAnsi" w:cstheme="minorBidi"/>
          <w:i/>
          <w:sz w:val="24"/>
          <w:szCs w:val="24"/>
        </w:rPr>
      </w:pPr>
    </w:p>
    <w:p w14:paraId="4B0A1FEA" w14:textId="5CF27391" w:rsidR="00800355" w:rsidRPr="00D95717" w:rsidRDefault="00F374AB" w:rsidP="00800355">
      <w:pPr>
        <w:spacing w:after="160" w:line="259" w:lineRule="auto"/>
        <w:rPr>
          <w:rFonts w:asciiTheme="minorHAnsi" w:eastAsiaTheme="minorHAnsi" w:hAnsiTheme="minorHAnsi" w:cstheme="minorBidi"/>
          <w:i/>
          <w:sz w:val="24"/>
          <w:szCs w:val="24"/>
        </w:rPr>
      </w:pPr>
      <w:r>
        <w:rPr>
          <w:rFonts w:asciiTheme="minorHAnsi" w:eastAsiaTheme="minorHAnsi" w:hAnsiTheme="minorHAnsi" w:cstheme="minorBidi"/>
          <w:i/>
          <w:sz w:val="24"/>
          <w:szCs w:val="24"/>
        </w:rPr>
        <w:t>Instructions</w:t>
      </w:r>
      <w:r w:rsidR="00800355" w:rsidRPr="00D95717">
        <w:rPr>
          <w:rFonts w:asciiTheme="minorHAnsi" w:eastAsiaTheme="minorHAnsi" w:hAnsiTheme="minorHAnsi" w:cstheme="minorBidi"/>
          <w:i/>
          <w:sz w:val="24"/>
          <w:szCs w:val="24"/>
        </w:rPr>
        <w:t>:</w:t>
      </w:r>
    </w:p>
    <w:p w14:paraId="70FC1EC9" w14:textId="24A0BAF4" w:rsidR="009C0351" w:rsidRPr="0006234E" w:rsidRDefault="009F12FE" w:rsidP="0006234E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eastAsiaTheme="minorHAnsi" w:hAnsiTheme="minorHAnsi" w:cstheme="minorBidi"/>
          <w:i/>
          <w:sz w:val="24"/>
          <w:szCs w:val="24"/>
        </w:rPr>
      </w:pPr>
      <w:r>
        <w:rPr>
          <w:rFonts w:asciiTheme="minorHAnsi" w:eastAsiaTheme="minorHAnsi" w:hAnsiTheme="minorHAnsi" w:cstheme="minorBidi"/>
          <w:i/>
          <w:sz w:val="24"/>
          <w:szCs w:val="24"/>
        </w:rPr>
        <w:t>Complete this c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>hecklist for the two (2)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 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 xml:space="preserve">required 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past performance 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>records</w:t>
      </w:r>
      <w:r w:rsidR="001566DE">
        <w:rPr>
          <w:rFonts w:asciiTheme="minorHAnsi" w:eastAsiaTheme="minorHAnsi" w:hAnsiTheme="minorHAnsi" w:cstheme="minorBidi"/>
          <w:i/>
          <w:sz w:val="24"/>
          <w:szCs w:val="24"/>
        </w:rPr>
        <w:t xml:space="preserve"> (</w:t>
      </w:r>
      <w:r>
        <w:rPr>
          <w:rFonts w:asciiTheme="minorHAnsi" w:eastAsiaTheme="minorHAnsi" w:hAnsiTheme="minorHAnsi" w:cstheme="minorBidi"/>
          <w:i/>
          <w:sz w:val="24"/>
          <w:szCs w:val="24"/>
        </w:rPr>
        <w:t xml:space="preserve">Contractor Performance Assessment Reporting System </w:t>
      </w:r>
      <w:r w:rsidR="00EA56B5">
        <w:rPr>
          <w:rFonts w:asciiTheme="minorHAnsi" w:eastAsiaTheme="minorHAnsi" w:hAnsiTheme="minorHAnsi" w:cstheme="minorBidi"/>
          <w:i/>
          <w:sz w:val="24"/>
          <w:szCs w:val="24"/>
        </w:rPr>
        <w:t>(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CPARS</w:t>
      </w:r>
      <w:r w:rsidR="00EA56B5">
        <w:rPr>
          <w:rFonts w:asciiTheme="minorHAnsi" w:eastAsiaTheme="minorHAnsi" w:hAnsiTheme="minorHAnsi" w:cstheme="minorBidi"/>
          <w:i/>
          <w:sz w:val="24"/>
          <w:szCs w:val="24"/>
        </w:rPr>
        <w:t>),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 </w:t>
      </w:r>
      <w:r w:rsidR="00EF06AF">
        <w:rPr>
          <w:rFonts w:asciiTheme="minorHAnsi" w:eastAsiaTheme="minorHAnsi" w:hAnsiTheme="minorHAnsi" w:cstheme="minorBidi"/>
          <w:i/>
          <w:sz w:val="24"/>
          <w:szCs w:val="24"/>
        </w:rPr>
        <w:t xml:space="preserve">or 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P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>ast Performance Questionnaires (P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PQs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>)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, or a combination of both</w:t>
      </w:r>
      <w:r w:rsidR="00EF06AF">
        <w:rPr>
          <w:rFonts w:asciiTheme="minorHAnsi" w:eastAsiaTheme="minorHAnsi" w:hAnsiTheme="minorHAnsi" w:cstheme="minorBidi"/>
          <w:i/>
          <w:sz w:val="24"/>
          <w:szCs w:val="24"/>
        </w:rPr>
        <w:t>)</w:t>
      </w:r>
      <w:r w:rsidR="00EA56B5">
        <w:rPr>
          <w:rFonts w:asciiTheme="minorHAnsi" w:eastAsiaTheme="minorHAnsi" w:hAnsiTheme="minorHAnsi" w:cstheme="minorBidi"/>
          <w:i/>
          <w:sz w:val="24"/>
          <w:szCs w:val="24"/>
        </w:rPr>
        <w:t>,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 </w:t>
      </w:r>
      <w:r w:rsidR="00EF06AF">
        <w:rPr>
          <w:rFonts w:asciiTheme="minorHAnsi" w:eastAsiaTheme="minorHAnsi" w:hAnsiTheme="minorHAnsi" w:cstheme="minorBidi"/>
          <w:i/>
          <w:sz w:val="24"/>
          <w:szCs w:val="24"/>
        </w:rPr>
        <w:t xml:space="preserve">that are </w:t>
      </w:r>
      <w:r w:rsidR="00A83EB4">
        <w:rPr>
          <w:rFonts w:asciiTheme="minorHAnsi" w:eastAsiaTheme="minorHAnsi" w:hAnsiTheme="minorHAnsi" w:cstheme="minorBidi"/>
          <w:i/>
          <w:sz w:val="24"/>
          <w:szCs w:val="24"/>
        </w:rPr>
        <w:t xml:space="preserve">submitted by the offeror to 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demons</w:t>
      </w:r>
      <w:r w:rsidR="00EF06AF">
        <w:rPr>
          <w:rFonts w:asciiTheme="minorHAnsi" w:eastAsiaTheme="minorHAnsi" w:hAnsiTheme="minorHAnsi" w:cstheme="minorBidi"/>
          <w:i/>
          <w:sz w:val="24"/>
          <w:szCs w:val="24"/>
        </w:rPr>
        <w:t xml:space="preserve">trate satisfactory performance of 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activities similar in size, scope, and complexity to those set forth in the </w:t>
      </w:r>
      <w:r w:rsidR="00EA56B5">
        <w:rPr>
          <w:rFonts w:asciiTheme="minorHAnsi" w:eastAsiaTheme="minorHAnsi" w:hAnsiTheme="minorHAnsi" w:cstheme="minorBidi"/>
          <w:i/>
          <w:sz w:val="24"/>
          <w:szCs w:val="24"/>
        </w:rPr>
        <w:t>Statement of Work (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>SOW</w:t>
      </w:r>
      <w:r w:rsidR="00EA56B5">
        <w:rPr>
          <w:rFonts w:asciiTheme="minorHAnsi" w:eastAsiaTheme="minorHAnsi" w:hAnsiTheme="minorHAnsi" w:cstheme="minorBidi"/>
          <w:i/>
          <w:sz w:val="24"/>
          <w:szCs w:val="24"/>
        </w:rPr>
        <w:t>)</w:t>
      </w:r>
      <w:r w:rsidR="0008386D">
        <w:rPr>
          <w:rFonts w:asciiTheme="minorHAnsi" w:eastAsiaTheme="minorHAnsi" w:hAnsiTheme="minorHAnsi" w:cstheme="minorBidi"/>
          <w:i/>
          <w:sz w:val="24"/>
          <w:szCs w:val="24"/>
        </w:rPr>
        <w:t>,</w:t>
      </w:r>
      <w:r w:rsidR="00A83EB4" w:rsidRPr="009C0351">
        <w:rPr>
          <w:rFonts w:asciiTheme="minorHAnsi" w:eastAsiaTheme="minorHAnsi" w:hAnsiTheme="minorHAnsi" w:cstheme="minorBidi"/>
          <w:i/>
          <w:sz w:val="24"/>
          <w:szCs w:val="24"/>
        </w:rPr>
        <w:t xml:space="preserve"> </w:t>
      </w:r>
      <w:r w:rsidR="0008386D" w:rsidRPr="0008386D">
        <w:rPr>
          <w:rFonts w:asciiTheme="minorHAnsi" w:eastAsiaTheme="minorHAnsi" w:hAnsiTheme="minorHAnsi" w:cstheme="minorBidi"/>
          <w:i/>
          <w:sz w:val="24"/>
          <w:szCs w:val="24"/>
        </w:rPr>
        <w:t xml:space="preserve">within </w:t>
      </w:r>
      <w:r w:rsidR="00DB19D9">
        <w:rPr>
          <w:rFonts w:asciiTheme="minorHAnsi" w:eastAsiaTheme="minorHAnsi" w:hAnsiTheme="minorHAnsi" w:cstheme="minorBidi"/>
          <w:i/>
          <w:sz w:val="24"/>
          <w:szCs w:val="24"/>
        </w:rPr>
        <w:t>five</w:t>
      </w:r>
      <w:r w:rsidR="0008386D" w:rsidRPr="0008386D">
        <w:rPr>
          <w:rFonts w:asciiTheme="minorHAnsi" w:eastAsiaTheme="minorHAnsi" w:hAnsiTheme="minorHAnsi" w:cstheme="minorBidi"/>
          <w:i/>
          <w:sz w:val="24"/>
          <w:szCs w:val="24"/>
        </w:rPr>
        <w:t xml:space="preserve"> (</w:t>
      </w:r>
      <w:r w:rsidR="00DB19D9">
        <w:rPr>
          <w:rFonts w:asciiTheme="minorHAnsi" w:eastAsiaTheme="minorHAnsi" w:hAnsiTheme="minorHAnsi" w:cstheme="minorBidi"/>
          <w:i/>
          <w:sz w:val="24"/>
          <w:szCs w:val="24"/>
        </w:rPr>
        <w:t>5</w:t>
      </w:r>
      <w:r w:rsidR="0008386D" w:rsidRPr="0008386D">
        <w:rPr>
          <w:rFonts w:asciiTheme="minorHAnsi" w:eastAsiaTheme="minorHAnsi" w:hAnsiTheme="minorHAnsi" w:cstheme="minorBidi"/>
          <w:i/>
          <w:sz w:val="24"/>
          <w:szCs w:val="24"/>
        </w:rPr>
        <w:t>) years of the proposal due date for this task order.</w:t>
      </w:r>
    </w:p>
    <w:p w14:paraId="21613105" w14:textId="02D93825" w:rsidR="00AE43D4" w:rsidRDefault="00051A68" w:rsidP="00EC254B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eastAsiaTheme="minorHAnsi" w:hAnsiTheme="minorHAnsi" w:cstheme="minorBidi"/>
          <w:i/>
          <w:sz w:val="24"/>
          <w:szCs w:val="24"/>
        </w:rPr>
      </w:pPr>
      <w:r>
        <w:rPr>
          <w:rFonts w:asciiTheme="minorHAnsi" w:eastAsiaTheme="minorHAnsi" w:hAnsiTheme="minorHAnsi" w:cstheme="minorBidi"/>
          <w:i/>
          <w:sz w:val="24"/>
          <w:szCs w:val="24"/>
        </w:rPr>
        <w:t xml:space="preserve">Enter </w:t>
      </w:r>
      <w:r w:rsidR="00AE43D4">
        <w:rPr>
          <w:rFonts w:asciiTheme="minorHAnsi" w:eastAsiaTheme="minorHAnsi" w:hAnsiTheme="minorHAnsi" w:cstheme="minorBidi"/>
          <w:i/>
          <w:sz w:val="24"/>
          <w:szCs w:val="24"/>
        </w:rPr>
        <w:t>“</w:t>
      </w:r>
      <w:r w:rsidR="00BA1805">
        <w:rPr>
          <w:rFonts w:asciiTheme="minorHAnsi" w:eastAsiaTheme="minorHAnsi" w:hAnsiTheme="minorHAnsi" w:cstheme="minorBidi"/>
          <w:i/>
          <w:sz w:val="24"/>
          <w:szCs w:val="24"/>
        </w:rPr>
        <w:t>Y</w:t>
      </w:r>
      <w:r w:rsidR="00AE43D4">
        <w:rPr>
          <w:rFonts w:asciiTheme="minorHAnsi" w:eastAsiaTheme="minorHAnsi" w:hAnsiTheme="minorHAnsi" w:cstheme="minorBidi"/>
          <w:i/>
          <w:sz w:val="24"/>
          <w:szCs w:val="24"/>
        </w:rPr>
        <w:t xml:space="preserve">” for </w:t>
      </w:r>
      <w:r w:rsidR="00BA1805">
        <w:rPr>
          <w:rFonts w:asciiTheme="minorHAnsi" w:eastAsiaTheme="minorHAnsi" w:hAnsiTheme="minorHAnsi" w:cstheme="minorBidi"/>
          <w:i/>
          <w:sz w:val="24"/>
          <w:szCs w:val="24"/>
        </w:rPr>
        <w:t xml:space="preserve">Yes </w:t>
      </w:r>
      <w:r>
        <w:rPr>
          <w:rFonts w:asciiTheme="minorHAnsi" w:eastAsiaTheme="minorHAnsi" w:hAnsiTheme="minorHAnsi" w:cstheme="minorBidi"/>
          <w:i/>
          <w:sz w:val="24"/>
          <w:szCs w:val="24"/>
        </w:rPr>
        <w:t xml:space="preserve">or </w:t>
      </w:r>
      <w:r w:rsidR="00AE43D4">
        <w:rPr>
          <w:rFonts w:asciiTheme="minorHAnsi" w:eastAsiaTheme="minorHAnsi" w:hAnsiTheme="minorHAnsi" w:cstheme="minorBidi"/>
          <w:i/>
          <w:sz w:val="24"/>
          <w:szCs w:val="24"/>
        </w:rPr>
        <w:t>“</w:t>
      </w:r>
      <w:r w:rsidR="00BA1805">
        <w:rPr>
          <w:rFonts w:asciiTheme="minorHAnsi" w:eastAsiaTheme="minorHAnsi" w:hAnsiTheme="minorHAnsi" w:cstheme="minorBidi"/>
          <w:i/>
          <w:sz w:val="24"/>
          <w:szCs w:val="24"/>
        </w:rPr>
        <w:t>N</w:t>
      </w:r>
      <w:r w:rsidR="00AE43D4">
        <w:rPr>
          <w:rFonts w:asciiTheme="minorHAnsi" w:eastAsiaTheme="minorHAnsi" w:hAnsiTheme="minorHAnsi" w:cstheme="minorBidi"/>
          <w:i/>
          <w:sz w:val="24"/>
          <w:szCs w:val="24"/>
        </w:rPr>
        <w:t xml:space="preserve">” for </w:t>
      </w:r>
      <w:r w:rsidR="00BA1805">
        <w:rPr>
          <w:rFonts w:asciiTheme="minorHAnsi" w:eastAsiaTheme="minorHAnsi" w:hAnsiTheme="minorHAnsi" w:cstheme="minorBidi"/>
          <w:i/>
          <w:sz w:val="24"/>
          <w:szCs w:val="24"/>
        </w:rPr>
        <w:t>No</w:t>
      </w:r>
      <w:r>
        <w:rPr>
          <w:rFonts w:asciiTheme="minorHAnsi" w:eastAsiaTheme="minorHAnsi" w:hAnsiTheme="minorHAnsi" w:cstheme="minorBidi"/>
          <w:i/>
          <w:sz w:val="24"/>
          <w:szCs w:val="24"/>
        </w:rPr>
        <w:t xml:space="preserve"> in the Review Result c</w:t>
      </w:r>
      <w:r w:rsidR="00AE43D4">
        <w:rPr>
          <w:rFonts w:asciiTheme="minorHAnsi" w:eastAsiaTheme="minorHAnsi" w:hAnsiTheme="minorHAnsi" w:cstheme="minorBidi"/>
          <w:i/>
          <w:sz w:val="24"/>
          <w:szCs w:val="24"/>
        </w:rPr>
        <w:t xml:space="preserve">olumn for </w:t>
      </w:r>
      <w:r w:rsidR="00DC0E01">
        <w:rPr>
          <w:rFonts w:asciiTheme="minorHAnsi" w:eastAsiaTheme="minorHAnsi" w:hAnsiTheme="minorHAnsi" w:cstheme="minorBidi"/>
          <w:i/>
          <w:sz w:val="24"/>
          <w:szCs w:val="24"/>
        </w:rPr>
        <w:t xml:space="preserve">each question </w:t>
      </w:r>
      <w:r w:rsidR="00CB1A95">
        <w:rPr>
          <w:rFonts w:asciiTheme="minorHAnsi" w:eastAsiaTheme="minorHAnsi" w:hAnsiTheme="minorHAnsi" w:cstheme="minorBidi"/>
          <w:i/>
          <w:sz w:val="24"/>
          <w:szCs w:val="24"/>
        </w:rPr>
        <w:t>listed in the table</w:t>
      </w:r>
      <w:r w:rsidR="00E54E38">
        <w:rPr>
          <w:rFonts w:asciiTheme="minorHAnsi" w:eastAsiaTheme="minorHAnsi" w:hAnsiTheme="minorHAnsi" w:cstheme="minorBidi"/>
          <w:i/>
          <w:sz w:val="24"/>
          <w:szCs w:val="24"/>
        </w:rPr>
        <w:t>s</w:t>
      </w:r>
      <w:r w:rsidR="00CB1A95">
        <w:rPr>
          <w:rFonts w:asciiTheme="minorHAnsi" w:eastAsiaTheme="minorHAnsi" w:hAnsiTheme="minorHAnsi" w:cstheme="minorBidi"/>
          <w:i/>
          <w:sz w:val="24"/>
          <w:szCs w:val="24"/>
        </w:rPr>
        <w:t xml:space="preserve"> below.  </w:t>
      </w:r>
    </w:p>
    <w:p w14:paraId="5CC5814B" w14:textId="4EB9ACCD" w:rsidR="00800355" w:rsidRPr="00EC254B" w:rsidRDefault="00800355" w:rsidP="00EC254B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eastAsiaTheme="minorHAnsi" w:hAnsiTheme="minorHAnsi" w:cstheme="minorBidi"/>
          <w:sz w:val="24"/>
          <w:szCs w:val="24"/>
        </w:rPr>
      </w:pPr>
      <w:r w:rsidRPr="00EC254B">
        <w:rPr>
          <w:rFonts w:asciiTheme="minorHAnsi" w:eastAsiaTheme="minorHAnsi" w:hAnsiTheme="minorHAnsi" w:cstheme="minorBidi"/>
          <w:i/>
          <w:sz w:val="24"/>
          <w:szCs w:val="24"/>
        </w:rPr>
        <w:t xml:space="preserve">Submit this completed form in Volume 4 of </w:t>
      </w:r>
      <w:r w:rsidR="00F374AB" w:rsidRPr="00EC254B">
        <w:rPr>
          <w:rFonts w:asciiTheme="minorHAnsi" w:eastAsiaTheme="minorHAnsi" w:hAnsiTheme="minorHAnsi" w:cstheme="minorBidi"/>
          <w:i/>
          <w:sz w:val="24"/>
          <w:szCs w:val="24"/>
        </w:rPr>
        <w:t xml:space="preserve">the </w:t>
      </w:r>
      <w:r w:rsidRPr="00EC254B">
        <w:rPr>
          <w:rFonts w:asciiTheme="minorHAnsi" w:eastAsiaTheme="minorHAnsi" w:hAnsiTheme="minorHAnsi" w:cstheme="minorBidi"/>
          <w:i/>
          <w:sz w:val="24"/>
          <w:szCs w:val="24"/>
        </w:rPr>
        <w:t>proposal.</w:t>
      </w:r>
    </w:p>
    <w:p w14:paraId="1FFDF762" w14:textId="72846ED8" w:rsidR="00800355" w:rsidRPr="00800355" w:rsidRDefault="00800355" w:rsidP="006F3D65">
      <w:pPr>
        <w:spacing w:after="120" w:line="259" w:lineRule="auto"/>
        <w:rPr>
          <w:rFonts w:asciiTheme="minorHAnsi" w:eastAsiaTheme="minorHAnsi" w:hAnsiTheme="minorHAnsi" w:cstheme="minorBidi"/>
          <w:b/>
        </w:rPr>
      </w:pPr>
    </w:p>
    <w:p w14:paraId="6D083BF9" w14:textId="6B21AD3C" w:rsidR="00800355" w:rsidRPr="004A50A1" w:rsidRDefault="00545A4F" w:rsidP="00800355">
      <w:pPr>
        <w:spacing w:after="16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  <w:r w:rsidRPr="004A50A1">
        <w:rPr>
          <w:rFonts w:asciiTheme="minorHAnsi" w:eastAsiaTheme="minorHAnsi" w:hAnsiTheme="minorHAnsi" w:cstheme="minorBidi"/>
          <w:b/>
          <w:sz w:val="24"/>
          <w:szCs w:val="24"/>
        </w:rPr>
        <w:t>Offeror</w:t>
      </w:r>
      <w:r w:rsidR="000F0EF8" w:rsidRPr="004A50A1">
        <w:rPr>
          <w:rFonts w:asciiTheme="minorHAnsi" w:eastAsiaTheme="minorHAnsi" w:hAnsiTheme="minorHAnsi" w:cstheme="minorBidi"/>
          <w:b/>
          <w:sz w:val="24"/>
          <w:szCs w:val="24"/>
        </w:rPr>
        <w:t xml:space="preserve"> name</w:t>
      </w:r>
      <w:r w:rsidR="00800355" w:rsidRPr="004A50A1">
        <w:rPr>
          <w:rFonts w:asciiTheme="minorHAnsi" w:eastAsiaTheme="minorHAnsi" w:hAnsiTheme="minorHAnsi" w:cstheme="minorBidi"/>
          <w:b/>
          <w:sz w:val="24"/>
          <w:szCs w:val="24"/>
        </w:rPr>
        <w:t xml:space="preserve">: </w:t>
      </w:r>
    </w:p>
    <w:p w14:paraId="45CB3371" w14:textId="0BB255E7" w:rsidR="00545A4F" w:rsidRDefault="00A83EB4" w:rsidP="00800355">
      <w:pPr>
        <w:spacing w:after="160" w:line="259" w:lineRule="auto"/>
        <w:rPr>
          <w:rFonts w:asciiTheme="minorHAnsi" w:eastAsiaTheme="minorHAnsi" w:hAnsiTheme="minorHAnsi" w:cstheme="minorBidi"/>
        </w:rPr>
      </w:pPr>
      <w:r w:rsidRPr="00F55667">
        <w:rPr>
          <w:rFonts w:asciiTheme="minorHAnsi" w:eastAsiaTheme="minorHAnsi" w:hAnsiTheme="minorHAnsi" w:cstheme="minorBidi"/>
          <w:u w:val="single"/>
        </w:rPr>
        <w:t>Past Performance #1</w:t>
      </w:r>
      <w:r w:rsidR="00CE02D4">
        <w:rPr>
          <w:rFonts w:asciiTheme="minorHAnsi" w:eastAsiaTheme="minorHAnsi" w:hAnsiTheme="minorHAnsi" w:cstheme="minorBidi"/>
        </w:rPr>
        <w:t>:</w:t>
      </w:r>
      <w:r w:rsidR="007B6072">
        <w:rPr>
          <w:rFonts w:asciiTheme="minorHAnsi" w:eastAsiaTheme="minorHAnsi" w:hAnsiTheme="minorHAnsi" w:cstheme="minorBidi"/>
        </w:rPr>
        <w:t xml:space="preserve"> </w:t>
      </w:r>
      <w:r w:rsidR="00D74472">
        <w:rPr>
          <w:rFonts w:asciiTheme="minorHAnsi" w:eastAsiaTheme="minorHAnsi" w:hAnsiTheme="minorHAnsi" w:cstheme="minorBidi"/>
        </w:rPr>
        <w:t>[</w:t>
      </w:r>
      <w:r w:rsidR="00D74472" w:rsidRPr="00F55667">
        <w:rPr>
          <w:rFonts w:asciiTheme="minorHAnsi" w:eastAsiaTheme="minorHAnsi" w:hAnsiTheme="minorHAnsi" w:cstheme="minorBidi"/>
          <w:i/>
          <w:iCs/>
        </w:rPr>
        <w:t>Include</w:t>
      </w:r>
      <w:r w:rsidR="006F3D65">
        <w:rPr>
          <w:rFonts w:asciiTheme="minorHAnsi" w:eastAsiaTheme="minorHAnsi" w:hAnsiTheme="minorHAnsi" w:cstheme="minorBidi"/>
          <w:i/>
          <w:iCs/>
        </w:rPr>
        <w:t xml:space="preserve"> </w:t>
      </w:r>
      <w:r w:rsidR="00D74472" w:rsidRPr="00F55667">
        <w:rPr>
          <w:rFonts w:asciiTheme="minorHAnsi" w:eastAsiaTheme="minorHAnsi" w:hAnsiTheme="minorHAnsi" w:cstheme="minorBidi"/>
          <w:i/>
          <w:iCs/>
        </w:rPr>
        <w:t>name of customer agency and project title</w:t>
      </w:r>
      <w:r w:rsidR="00D74472">
        <w:rPr>
          <w:rFonts w:asciiTheme="minorHAnsi" w:eastAsiaTheme="minorHAnsi" w:hAnsiTheme="minorHAnsi" w:cstheme="minorBidi"/>
        </w:rPr>
        <w:t>]</w:t>
      </w:r>
    </w:p>
    <w:p w14:paraId="09D20501" w14:textId="640EA61F" w:rsidR="00371D49" w:rsidRPr="00F55667" w:rsidRDefault="009A2BA8" w:rsidP="00800355">
      <w:pPr>
        <w:spacing w:after="160" w:line="259" w:lineRule="auto"/>
        <w:rPr>
          <w:rFonts w:asciiTheme="minorHAnsi" w:eastAsiaTheme="minorHAnsi" w:hAnsiTheme="minorHAnsi" w:cstheme="minorBidi"/>
          <w:u w:val="single"/>
        </w:rPr>
      </w:pPr>
      <w:r w:rsidRPr="00F55667">
        <w:rPr>
          <w:rFonts w:asciiTheme="minorHAnsi" w:eastAsiaTheme="minorHAnsi" w:hAnsiTheme="minorHAnsi" w:cstheme="minorBidi"/>
          <w:u w:val="single"/>
        </w:rPr>
        <w:t>Performed</w:t>
      </w:r>
      <w:r w:rsidR="00371D49" w:rsidRPr="00F55667">
        <w:rPr>
          <w:rFonts w:asciiTheme="minorHAnsi" w:eastAsiaTheme="minorHAnsi" w:hAnsiTheme="minorHAnsi" w:cstheme="minorBidi"/>
          <w:u w:val="single"/>
        </w:rPr>
        <w:t xml:space="preserve"> by Prime </w:t>
      </w:r>
      <w:r w:rsidR="004E55D2">
        <w:rPr>
          <w:rFonts w:asciiTheme="minorHAnsi" w:eastAsiaTheme="minorHAnsi" w:hAnsiTheme="minorHAnsi" w:cstheme="minorBidi"/>
          <w:u w:val="single"/>
        </w:rPr>
        <w:t xml:space="preserve">Contractor </w:t>
      </w:r>
      <w:r w:rsidR="00371D49" w:rsidRPr="00F55667">
        <w:rPr>
          <w:rFonts w:asciiTheme="minorHAnsi" w:eastAsiaTheme="minorHAnsi" w:hAnsiTheme="minorHAnsi" w:cstheme="minorBidi"/>
          <w:u w:val="single"/>
        </w:rPr>
        <w:t>or Subcontractor?</w:t>
      </w:r>
      <w:r w:rsidR="00F55667">
        <w:rPr>
          <w:rFonts w:asciiTheme="minorHAnsi" w:eastAsiaTheme="minorHAnsi" w:hAnsiTheme="minorHAnsi" w:cstheme="minorBidi"/>
        </w:rPr>
        <w:t xml:space="preserve"> [</w:t>
      </w:r>
      <w:r w:rsidR="00F55667">
        <w:rPr>
          <w:rFonts w:asciiTheme="minorHAnsi" w:eastAsiaTheme="minorHAnsi" w:hAnsiTheme="minorHAnsi" w:cstheme="minorBidi"/>
          <w:i/>
          <w:iCs/>
        </w:rPr>
        <w:t>Specify if the past performance record is for work performed by the Prime</w:t>
      </w:r>
      <w:r w:rsidR="002E7D48">
        <w:rPr>
          <w:rFonts w:asciiTheme="minorHAnsi" w:eastAsiaTheme="minorHAnsi" w:hAnsiTheme="minorHAnsi" w:cstheme="minorBidi"/>
          <w:i/>
          <w:iCs/>
        </w:rPr>
        <w:t xml:space="preserve"> Contractor</w:t>
      </w:r>
      <w:r w:rsidR="00F55667">
        <w:rPr>
          <w:rFonts w:asciiTheme="minorHAnsi" w:eastAsiaTheme="minorHAnsi" w:hAnsiTheme="minorHAnsi" w:cstheme="minorBidi"/>
          <w:i/>
          <w:iCs/>
        </w:rPr>
        <w:t xml:space="preserve"> or the Subcontractor, if applicable</w:t>
      </w:r>
      <w:r w:rsidR="00051A68">
        <w:rPr>
          <w:rFonts w:asciiTheme="minorHAnsi" w:eastAsiaTheme="minorHAnsi" w:hAnsiTheme="minorHAnsi" w:cstheme="minorBidi"/>
          <w:i/>
          <w:iCs/>
        </w:rPr>
        <w:t>.</w:t>
      </w:r>
      <w:r w:rsidR="00F55667">
        <w:rPr>
          <w:rFonts w:asciiTheme="minorHAnsi" w:eastAsiaTheme="minorHAnsi" w:hAnsiTheme="minorHAnsi" w:cstheme="minorBidi"/>
          <w:i/>
          <w:iCs/>
        </w:rPr>
        <w:t>]</w:t>
      </w:r>
      <w:r w:rsidR="00371D49" w:rsidRPr="00F55667">
        <w:rPr>
          <w:rFonts w:asciiTheme="minorHAnsi" w:eastAsiaTheme="minorHAnsi" w:hAnsiTheme="minorHAnsi" w:cstheme="minorBidi"/>
          <w:u w:val="single"/>
        </w:rPr>
        <w:t xml:space="preserve">  </w:t>
      </w:r>
    </w:p>
    <w:tbl>
      <w:tblPr>
        <w:tblW w:w="9720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410"/>
        <w:gridCol w:w="3330"/>
        <w:gridCol w:w="1620"/>
      </w:tblGrid>
      <w:tr w:rsidR="00783B00" w:rsidRPr="00D96767" w14:paraId="2BEC0A19" w14:textId="77777777" w:rsidTr="00783B00">
        <w:trPr>
          <w:trHeight w:hRule="exact" w:val="667"/>
          <w:tblHeader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E3540B2" w14:textId="477095B2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2AA6262" w14:textId="56946B90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Questions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D25D7" w14:textId="618E91D3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Comments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0934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Review Result</w:t>
            </w:r>
          </w:p>
          <w:p w14:paraId="4AF17395" w14:textId="581D56AB" w:rsidR="00783B00" w:rsidRPr="00D96767" w:rsidRDefault="00783B00" w:rsidP="0069222F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(</w:t>
            </w:r>
            <w:r w:rsidR="00322D24">
              <w:rPr>
                <w:rFonts w:asciiTheme="minorHAnsi" w:hAnsiTheme="minorHAnsi" w:cstheme="minorHAnsi"/>
                <w:b/>
                <w:iCs/>
              </w:rPr>
              <w:t>Y</w:t>
            </w:r>
            <w:r>
              <w:rPr>
                <w:rFonts w:asciiTheme="minorHAnsi" w:hAnsiTheme="minorHAnsi" w:cstheme="minorHAnsi"/>
                <w:b/>
                <w:iCs/>
              </w:rPr>
              <w:t>/</w:t>
            </w:r>
            <w:r w:rsidR="00322D24">
              <w:rPr>
                <w:rFonts w:asciiTheme="minorHAnsi" w:hAnsiTheme="minorHAnsi" w:cstheme="minorHAnsi"/>
                <w:b/>
                <w:iCs/>
              </w:rPr>
              <w:t>N</w:t>
            </w:r>
            <w:r w:rsidRPr="00D96767">
              <w:rPr>
                <w:rFonts w:asciiTheme="minorHAnsi" w:hAnsiTheme="minorHAnsi" w:cstheme="minorHAnsi"/>
                <w:b/>
                <w:iCs/>
              </w:rPr>
              <w:t xml:space="preserve">) </w:t>
            </w:r>
          </w:p>
        </w:tc>
      </w:tr>
      <w:tr w:rsidR="00783B00" w:rsidRPr="00D96767" w14:paraId="5A326A58" w14:textId="77777777" w:rsidTr="006F3D65">
        <w:trPr>
          <w:trHeight w:hRule="exact" w:val="117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423F2C1" w14:textId="77777777" w:rsidR="00783B00" w:rsidRPr="000915CB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7DB5F9E" w14:textId="25B4294F" w:rsidR="00783B00" w:rsidRPr="00D96767" w:rsidRDefault="00783B00" w:rsidP="00B2218B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D96767">
              <w:rPr>
                <w:rFonts w:asciiTheme="minorHAnsi" w:hAnsiTheme="minorHAnsi" w:cstheme="minorHAnsi"/>
              </w:rPr>
              <w:t xml:space="preserve">CPARS or PPQ </w:t>
            </w:r>
            <w:r>
              <w:rPr>
                <w:rFonts w:asciiTheme="minorHAnsi" w:hAnsiTheme="minorHAnsi" w:cstheme="minorHAnsi"/>
              </w:rPr>
              <w:t xml:space="preserve">record </w:t>
            </w:r>
            <w:r w:rsidRPr="00D96767">
              <w:rPr>
                <w:rFonts w:asciiTheme="minorHAnsi" w:hAnsiTheme="minorHAnsi" w:cstheme="minorHAnsi"/>
              </w:rPr>
              <w:t xml:space="preserve">(see Attachment E) </w:t>
            </w:r>
            <w:r>
              <w:rPr>
                <w:rFonts w:asciiTheme="minorHAnsi" w:hAnsiTheme="minorHAnsi" w:cstheme="minorHAnsi"/>
              </w:rPr>
              <w:t xml:space="preserve">is for </w:t>
            </w:r>
            <w:r w:rsidRPr="00D96767">
              <w:rPr>
                <w:rFonts w:asciiTheme="minorHAnsi" w:hAnsiTheme="minorHAnsi" w:cstheme="minorHAnsi"/>
              </w:rPr>
              <w:t xml:space="preserve">work performed under one (1) of the current and/or previous contracts cited in the </w:t>
            </w:r>
            <w:r>
              <w:rPr>
                <w:rFonts w:asciiTheme="minorHAnsi" w:hAnsiTheme="minorHAnsi" w:cstheme="minorHAnsi"/>
              </w:rPr>
              <w:t xml:space="preserve">offeror’s </w:t>
            </w:r>
            <w:r w:rsidRPr="00D96767">
              <w:rPr>
                <w:rFonts w:asciiTheme="minorHAnsi" w:hAnsiTheme="minorHAnsi" w:cstheme="minorHAnsi"/>
              </w:rPr>
              <w:t>Technical Section</w:t>
            </w:r>
            <w:r>
              <w:rPr>
                <w:rFonts w:asciiTheme="minorHAnsi" w:hAnsiTheme="minorHAnsi" w:cstheme="minorHAnsi"/>
              </w:rPr>
              <w:t>.</w:t>
            </w:r>
            <w:r w:rsidR="002852A7">
              <w:rPr>
                <w:rFonts w:asciiTheme="minorHAnsi" w:hAnsiTheme="minorHAnsi" w:cstheme="minorHAnsi"/>
              </w:rPr>
              <w:t xml:space="preserve"> </w:t>
            </w:r>
            <w:r w:rsidR="008077C8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EA51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0EEC" w14:textId="1D63251D" w:rsidR="00783B00" w:rsidRPr="005D1828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Cs/>
                <w:iCs/>
              </w:rPr>
            </w:pPr>
          </w:p>
        </w:tc>
      </w:tr>
      <w:tr w:rsidR="00783B00" w:rsidRPr="00D96767" w14:paraId="72A99B16" w14:textId="77777777" w:rsidTr="006F3D65">
        <w:trPr>
          <w:trHeight w:hRule="exact" w:val="64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2A1ABC0" w14:textId="77777777" w:rsidR="00783B00" w:rsidRPr="00185C43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3E70A9C" w14:textId="47F0A987" w:rsidR="00783B00" w:rsidRPr="00185C43" w:rsidRDefault="00783B00" w:rsidP="000F1DE9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 w:rsidRPr="00185C43">
              <w:rPr>
                <w:rFonts w:asciiTheme="minorHAnsi" w:hAnsiTheme="minorHAnsi" w:cstheme="minorHAnsi"/>
              </w:rPr>
              <w:t>PPQ (Attachment E) complete</w:t>
            </w:r>
            <w:r w:rsidR="00F5674C" w:rsidRPr="00185C43">
              <w:rPr>
                <w:rFonts w:asciiTheme="minorHAnsi" w:hAnsiTheme="minorHAnsi" w:cstheme="minorHAnsi"/>
              </w:rPr>
              <w:t>d</w:t>
            </w:r>
            <w:r w:rsidRPr="00185C43">
              <w:rPr>
                <w:rFonts w:asciiTheme="minorHAnsi" w:hAnsiTheme="minorHAnsi" w:cstheme="minorHAnsi"/>
              </w:rPr>
              <w:t xml:space="preserve"> and signed by the offeror’s customer</w:t>
            </w:r>
            <w:r w:rsidR="00AF148E" w:rsidRPr="00185C43">
              <w:rPr>
                <w:rFonts w:asciiTheme="minorHAnsi" w:hAnsiTheme="minorHAnsi" w:cstheme="minorHAnsi"/>
              </w:rPr>
              <w:t>.</w:t>
            </w:r>
            <w:r w:rsidRPr="00185C43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EDDA2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7D52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783B00" w:rsidRPr="00D96767" w14:paraId="7A06A5D3" w14:textId="77777777" w:rsidTr="006F3D65">
        <w:trPr>
          <w:trHeight w:hRule="exact" w:val="111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770D701" w14:textId="77777777" w:rsidR="00783B00" w:rsidRPr="000915CB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9E8B040" w14:textId="2E2C2D31" w:rsidR="00783B00" w:rsidRPr="00D96767" w:rsidRDefault="00B62FBB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Is the </w:t>
            </w:r>
            <w:r w:rsidR="00783B00" w:rsidRPr="00D96767">
              <w:rPr>
                <w:rFonts w:asciiTheme="minorHAnsi" w:hAnsiTheme="minorHAnsi" w:cstheme="minorHAnsi"/>
              </w:rPr>
              <w:t>Period of Performance</w:t>
            </w:r>
            <w:r w:rsidR="00783B00">
              <w:rPr>
                <w:rFonts w:asciiTheme="minorHAnsi" w:hAnsiTheme="minorHAnsi" w:cstheme="minorHAnsi"/>
              </w:rPr>
              <w:t xml:space="preserve"> </w:t>
            </w:r>
            <w:r w:rsidR="002E7D48">
              <w:rPr>
                <w:rFonts w:asciiTheme="minorHAnsi" w:hAnsiTheme="minorHAnsi" w:cstheme="minorHAnsi"/>
              </w:rPr>
              <w:t>for</w:t>
            </w:r>
            <w:r w:rsidR="00783B00" w:rsidRPr="00082AD5">
              <w:rPr>
                <w:rFonts w:asciiTheme="minorHAnsi" w:hAnsiTheme="minorHAnsi" w:cstheme="minorHAnsi"/>
              </w:rPr>
              <w:t xml:space="preserve"> the contract </w:t>
            </w:r>
            <w:r w:rsidRPr="00B62FBB">
              <w:rPr>
                <w:rFonts w:asciiTheme="minorHAnsi" w:hAnsiTheme="minorHAnsi" w:cstheme="minorHAnsi"/>
              </w:rPr>
              <w:t xml:space="preserve">within </w:t>
            </w:r>
            <w:r w:rsidR="00D61B1D">
              <w:rPr>
                <w:rFonts w:asciiTheme="minorHAnsi" w:hAnsiTheme="minorHAnsi" w:cstheme="minorHAnsi"/>
              </w:rPr>
              <w:t>five</w:t>
            </w:r>
            <w:r w:rsidRPr="00B62FBB">
              <w:rPr>
                <w:rFonts w:asciiTheme="minorHAnsi" w:hAnsiTheme="minorHAnsi" w:cstheme="minorHAnsi"/>
              </w:rPr>
              <w:t xml:space="preserve"> (</w:t>
            </w:r>
            <w:r w:rsidR="00D61B1D">
              <w:rPr>
                <w:rFonts w:asciiTheme="minorHAnsi" w:hAnsiTheme="minorHAnsi" w:cstheme="minorHAnsi"/>
              </w:rPr>
              <w:t>5</w:t>
            </w:r>
            <w:r w:rsidRPr="00B62FBB">
              <w:rPr>
                <w:rFonts w:asciiTheme="minorHAnsi" w:hAnsiTheme="minorHAnsi" w:cstheme="minorHAnsi"/>
              </w:rPr>
              <w:t>) years of the proposal due date for this task order</w:t>
            </w:r>
            <w:r w:rsidR="00AF148E">
              <w:rPr>
                <w:rFonts w:asciiTheme="minorHAnsi" w:hAnsiTheme="minorHAnsi" w:cstheme="minorHAnsi"/>
              </w:rPr>
              <w:t>? Include contract start and end dates in the Comments c</w:t>
            </w:r>
            <w:r>
              <w:rPr>
                <w:rFonts w:asciiTheme="minorHAnsi" w:hAnsiTheme="minorHAnsi" w:cstheme="minorHAnsi"/>
              </w:rPr>
              <w:t>olumn</w:t>
            </w:r>
            <w:r w:rsidR="00AF148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65F6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589F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  <w:tr w:rsidR="00783B00" w:rsidRPr="00D96767" w14:paraId="23CFBBB6" w14:textId="11991583" w:rsidTr="00A6146C">
        <w:trPr>
          <w:trHeight w:hRule="exact" w:val="117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F039F86" w14:textId="77777777" w:rsidR="00783B00" w:rsidRPr="000915CB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AB47A08" w14:textId="74D1D786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Is the </w:t>
            </w:r>
            <w:r w:rsidR="0083559C">
              <w:rPr>
                <w:rFonts w:asciiTheme="minorHAnsi" w:hAnsiTheme="minorHAnsi" w:cstheme="minorHAnsi"/>
              </w:rPr>
              <w:t>s</w:t>
            </w:r>
            <w:r w:rsidRPr="00D96767">
              <w:rPr>
                <w:rFonts w:asciiTheme="minorHAnsi" w:hAnsiTheme="minorHAnsi" w:cstheme="minorHAnsi"/>
              </w:rPr>
              <w:t>ize</w:t>
            </w:r>
            <w:r>
              <w:rPr>
                <w:rFonts w:asciiTheme="minorHAnsi" w:hAnsiTheme="minorHAnsi" w:cstheme="minorHAnsi"/>
              </w:rPr>
              <w:t xml:space="preserve"> (</w:t>
            </w:r>
            <w:r w:rsidRPr="00082AD5">
              <w:rPr>
                <w:rFonts w:asciiTheme="minorHAnsi" w:hAnsiTheme="minorHAnsi" w:cstheme="minorHAnsi"/>
              </w:rPr>
              <w:t>total contract ceiling amount of the contract</w:t>
            </w:r>
            <w:r>
              <w:rPr>
                <w:rFonts w:asciiTheme="minorHAnsi" w:hAnsiTheme="minorHAnsi" w:cstheme="minorHAnsi"/>
              </w:rPr>
              <w:t xml:space="preserve">) </w:t>
            </w:r>
            <w:proofErr w:type="gramStart"/>
            <w:r>
              <w:rPr>
                <w:rFonts w:asciiTheme="minorHAnsi" w:hAnsiTheme="minorHAnsi" w:cstheme="minorHAnsi"/>
              </w:rPr>
              <w:t>similar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task order SOW?</w:t>
            </w:r>
            <w:r w:rsidR="00A6146C">
              <w:rPr>
                <w:rFonts w:asciiTheme="minorHAnsi" w:hAnsiTheme="minorHAnsi" w:cstheme="minorHAnsi"/>
              </w:rPr>
              <w:t xml:space="preserve">  Include the contract value in the Comments column.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72B6" w14:textId="614B4698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0427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  <w:tr w:rsidR="00783B00" w:rsidRPr="00D96767" w14:paraId="5A27C610" w14:textId="453B2389" w:rsidTr="006F3D65">
        <w:trPr>
          <w:trHeight w:hRule="exact" w:val="73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48A385D" w14:textId="77777777" w:rsidR="00783B00" w:rsidRPr="000915CB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11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360F7E0" w14:textId="0F3D92DC" w:rsidR="00783B00" w:rsidRPr="00D96767" w:rsidRDefault="0083559C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11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s</w:t>
            </w:r>
            <w:r w:rsidR="00783B00" w:rsidRPr="00D96767">
              <w:rPr>
                <w:rFonts w:asciiTheme="minorHAnsi" w:hAnsiTheme="minorHAnsi" w:cstheme="minorHAnsi"/>
              </w:rPr>
              <w:t>cope</w:t>
            </w:r>
            <w:r w:rsidR="00783B0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of work </w:t>
            </w:r>
            <w:r w:rsidR="00783B00">
              <w:rPr>
                <w:rFonts w:asciiTheme="minorHAnsi" w:hAnsiTheme="minorHAnsi" w:cstheme="minorHAnsi"/>
              </w:rPr>
              <w:t>(</w:t>
            </w:r>
            <w:r w:rsidR="00783B00" w:rsidRPr="00082AD5">
              <w:rPr>
                <w:rFonts w:asciiTheme="minorHAnsi" w:hAnsiTheme="minorHAnsi" w:cstheme="minorHAnsi"/>
              </w:rPr>
              <w:t>service description</w:t>
            </w:r>
            <w:r w:rsidR="00783B00">
              <w:rPr>
                <w:rFonts w:asciiTheme="minorHAnsi" w:hAnsiTheme="minorHAnsi" w:cstheme="minorHAnsi"/>
              </w:rPr>
              <w:t>)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</w:rPr>
              <w:t>similar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task order SOW?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4FD1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4D6ECDF1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0FE15B04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76CF6946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6A124682" w14:textId="3D6F6DAD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10AB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  <w:iCs/>
              </w:rPr>
            </w:pPr>
          </w:p>
        </w:tc>
      </w:tr>
      <w:tr w:rsidR="00783B00" w:rsidRPr="00D96767" w14:paraId="4048DB0B" w14:textId="0ABF380E" w:rsidTr="00562386">
        <w:trPr>
          <w:trHeight w:hRule="exact" w:val="60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8525365" w14:textId="77777777" w:rsidR="00783B00" w:rsidRPr="000915CB" w:rsidRDefault="00783B00" w:rsidP="000915CB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2E62FAD" w14:textId="54B1EB2E" w:rsidR="009F12FE" w:rsidRDefault="00C7200C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c</w:t>
            </w:r>
            <w:r w:rsidR="00783B00" w:rsidRPr="00D96767">
              <w:rPr>
                <w:rFonts w:asciiTheme="minorHAnsi" w:hAnsiTheme="minorHAnsi" w:cstheme="minorHAnsi"/>
              </w:rPr>
              <w:t xml:space="preserve">omplexity </w:t>
            </w:r>
            <w:proofErr w:type="gramStart"/>
            <w:r>
              <w:rPr>
                <w:rFonts w:asciiTheme="minorHAnsi" w:hAnsiTheme="minorHAnsi" w:cstheme="minorHAnsi"/>
              </w:rPr>
              <w:t xml:space="preserve">similar </w:t>
            </w:r>
            <w:r w:rsidR="00163335">
              <w:rPr>
                <w:rFonts w:asciiTheme="minorHAnsi" w:hAnsiTheme="minorHAnsi" w:cstheme="minorHAnsi"/>
              </w:rPr>
              <w:t>to</w:t>
            </w:r>
            <w:proofErr w:type="gramEnd"/>
            <w:r w:rsidR="00163335">
              <w:rPr>
                <w:rFonts w:asciiTheme="minorHAnsi" w:hAnsiTheme="minorHAnsi" w:cstheme="minorHAnsi"/>
              </w:rPr>
              <w:t xml:space="preserve"> the task order SOW</w:t>
            </w:r>
            <w:r w:rsidR="00A87B2C">
              <w:rPr>
                <w:rFonts w:asciiTheme="minorHAnsi" w:hAnsiTheme="minorHAnsi" w:cstheme="minorHAnsi"/>
              </w:rPr>
              <w:t>?</w:t>
            </w:r>
            <w:r w:rsidR="00DB5775">
              <w:rPr>
                <w:rFonts w:asciiTheme="minorHAnsi" w:hAnsiTheme="minorHAnsi" w:cstheme="minorHAnsi"/>
              </w:rPr>
              <w:t xml:space="preserve">  </w:t>
            </w:r>
          </w:p>
          <w:p w14:paraId="489837C6" w14:textId="4BC3A4FD" w:rsidR="00783B00" w:rsidRPr="009F12FE" w:rsidRDefault="00BC1C10" w:rsidP="00BC1C10">
            <w:pPr>
              <w:tabs>
                <w:tab w:val="left" w:pos="1056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FCDDA" w14:textId="6B481723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32F2" w14:textId="77777777" w:rsidR="00783B00" w:rsidRPr="00D96767" w:rsidRDefault="00783B00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</w:tbl>
    <w:p w14:paraId="48CC2C1E" w14:textId="169BE861" w:rsidR="00082AD5" w:rsidRDefault="00A35D09" w:rsidP="006F3D65">
      <w:pPr>
        <w:spacing w:before="24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  <w:r>
        <w:rPr>
          <w:rFonts w:asciiTheme="minorHAnsi" w:eastAsiaTheme="minorHAnsi" w:hAnsiTheme="minorHAnsi" w:cstheme="minorBidi"/>
          <w:b/>
          <w:sz w:val="24"/>
          <w:szCs w:val="24"/>
        </w:rPr>
        <w:t>I</w:t>
      </w:r>
      <w:r w:rsidR="00082AD5">
        <w:rPr>
          <w:rFonts w:asciiTheme="minorHAnsi" w:eastAsiaTheme="minorHAnsi" w:hAnsiTheme="minorHAnsi" w:cstheme="minorBidi"/>
          <w:b/>
          <w:sz w:val="24"/>
          <w:szCs w:val="24"/>
        </w:rPr>
        <w:t>f applicable:</w:t>
      </w:r>
    </w:p>
    <w:tbl>
      <w:tblPr>
        <w:tblW w:w="9720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410"/>
        <w:gridCol w:w="3330"/>
        <w:gridCol w:w="1620"/>
      </w:tblGrid>
      <w:tr w:rsidR="006A4489" w:rsidRPr="00D96767" w14:paraId="1FB343FD" w14:textId="77777777" w:rsidTr="006A4489">
        <w:trPr>
          <w:trHeight w:hRule="exact" w:val="667"/>
          <w:tblHeader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CA5CA1A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F472209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Questions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7DE6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Comments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B718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Review Result</w:t>
            </w:r>
          </w:p>
          <w:p w14:paraId="30B80C0E" w14:textId="682777BE" w:rsidR="006A4489" w:rsidRPr="00D96767" w:rsidRDefault="006A4489" w:rsidP="00F5674C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(</w:t>
            </w:r>
            <w:r w:rsidR="00FB5DF8">
              <w:rPr>
                <w:rFonts w:asciiTheme="minorHAnsi" w:hAnsiTheme="minorHAnsi" w:cstheme="minorHAnsi"/>
                <w:b/>
                <w:iCs/>
              </w:rPr>
              <w:t>Y</w:t>
            </w:r>
            <w:r>
              <w:rPr>
                <w:rFonts w:asciiTheme="minorHAnsi" w:hAnsiTheme="minorHAnsi" w:cstheme="minorHAnsi"/>
                <w:b/>
                <w:iCs/>
              </w:rPr>
              <w:t>/</w:t>
            </w:r>
            <w:r w:rsidR="00FB5DF8">
              <w:rPr>
                <w:rFonts w:asciiTheme="minorHAnsi" w:hAnsiTheme="minorHAnsi" w:cstheme="minorHAnsi"/>
                <w:b/>
                <w:iCs/>
              </w:rPr>
              <w:t>N</w:t>
            </w:r>
            <w:r w:rsidRPr="00D96767">
              <w:rPr>
                <w:rFonts w:asciiTheme="minorHAnsi" w:hAnsiTheme="minorHAnsi" w:cstheme="minorHAnsi"/>
                <w:b/>
                <w:iCs/>
              </w:rPr>
              <w:t xml:space="preserve">) </w:t>
            </w:r>
          </w:p>
        </w:tc>
      </w:tr>
      <w:tr w:rsidR="006A4489" w:rsidRPr="00D96767" w14:paraId="3377A6E8" w14:textId="77777777" w:rsidTr="006F3D65">
        <w:trPr>
          <w:trHeight w:hRule="exact" w:val="1549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F5CDF88" w14:textId="77777777" w:rsidR="006A4489" w:rsidRPr="006A4489" w:rsidRDefault="006A4489" w:rsidP="006A4489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8F8662F" w14:textId="2BC2C712" w:rsidR="006A4489" w:rsidRPr="00965E9A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5646CD">
              <w:rPr>
                <w:rFonts w:asciiTheme="minorHAnsi" w:hAnsiTheme="minorHAnsi" w:cstheme="minorHAnsi"/>
              </w:rPr>
              <w:t xml:space="preserve">If the offeror proposes a </w:t>
            </w:r>
            <w:r w:rsidR="006F3D65">
              <w:rPr>
                <w:rFonts w:asciiTheme="minorHAnsi" w:hAnsiTheme="minorHAnsi" w:cstheme="minorHAnsi"/>
              </w:rPr>
              <w:t>Contractor Teaming Agreement (</w:t>
            </w:r>
            <w:r w:rsidRPr="005646CD">
              <w:rPr>
                <w:rFonts w:asciiTheme="minorHAnsi" w:hAnsiTheme="minorHAnsi" w:cstheme="minorHAnsi"/>
              </w:rPr>
              <w:t>CTA</w:t>
            </w:r>
            <w:r w:rsidR="006F3D65">
              <w:rPr>
                <w:rFonts w:asciiTheme="minorHAnsi" w:hAnsiTheme="minorHAnsi" w:cstheme="minorHAnsi"/>
              </w:rPr>
              <w:t>)</w:t>
            </w:r>
            <w:r w:rsidRPr="005646CD">
              <w:rPr>
                <w:rFonts w:asciiTheme="minorHAnsi" w:hAnsiTheme="minorHAnsi" w:cstheme="minorHAnsi"/>
              </w:rPr>
              <w:t xml:space="preserve"> or </w:t>
            </w:r>
            <w:r w:rsidR="006F3D65">
              <w:rPr>
                <w:rFonts w:asciiTheme="minorHAnsi" w:hAnsiTheme="minorHAnsi" w:cstheme="minorHAnsi"/>
              </w:rPr>
              <w:t>Subcontractor Teaming Agreement (</w:t>
            </w:r>
            <w:r w:rsidRPr="005646CD">
              <w:rPr>
                <w:rFonts w:asciiTheme="minorHAnsi" w:hAnsiTheme="minorHAnsi" w:cstheme="minorHAnsi"/>
              </w:rPr>
              <w:t>STA</w:t>
            </w:r>
            <w:r w:rsidR="006F3D65">
              <w:rPr>
                <w:rFonts w:asciiTheme="minorHAnsi" w:hAnsiTheme="minorHAnsi" w:cstheme="minorHAnsi"/>
              </w:rPr>
              <w:t>)</w:t>
            </w:r>
            <w:r w:rsidRPr="005646CD">
              <w:rPr>
                <w:rFonts w:asciiTheme="minorHAnsi" w:hAnsiTheme="minorHAnsi" w:cstheme="minorHAnsi"/>
              </w:rPr>
              <w:t xml:space="preserve">, </w:t>
            </w:r>
            <w:r w:rsidR="004C7722">
              <w:rPr>
                <w:rFonts w:asciiTheme="minorHAnsi" w:hAnsiTheme="minorHAnsi" w:cstheme="minorHAnsi"/>
              </w:rPr>
              <w:t xml:space="preserve">is </w:t>
            </w:r>
            <w:r w:rsidRPr="005646CD">
              <w:rPr>
                <w:rFonts w:asciiTheme="minorHAnsi" w:hAnsiTheme="minorHAnsi" w:cstheme="minorHAnsi"/>
              </w:rPr>
              <w:t>at least one (1) CPARS evaluation or PPQ for the prime offeror (or CTA Lead)</w:t>
            </w:r>
            <w:r w:rsidR="00EB6A13"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4E3A0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D6711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6A4489" w:rsidRPr="00D96767" w14:paraId="59075688" w14:textId="77777777" w:rsidTr="00A6469C">
        <w:trPr>
          <w:trHeight w:hRule="exact" w:val="120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3FC7123" w14:textId="77777777" w:rsidR="006A4489" w:rsidRPr="006A4489" w:rsidRDefault="006A4489" w:rsidP="006A4489">
            <w:pPr>
              <w:pStyle w:val="ListParagraph"/>
              <w:numPr>
                <w:ilvl w:val="0"/>
                <w:numId w:val="18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94718F1" w14:textId="059CAF53" w:rsidR="006A4489" w:rsidRPr="005646CD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5646CD">
              <w:rPr>
                <w:rFonts w:asciiTheme="minorHAnsi" w:hAnsiTheme="minorHAnsi" w:cstheme="minorHAnsi"/>
              </w:rPr>
              <w:t xml:space="preserve">If the offeror proposes </w:t>
            </w:r>
            <w:proofErr w:type="gramStart"/>
            <w:r w:rsidRPr="005646CD">
              <w:rPr>
                <w:rFonts w:asciiTheme="minorHAnsi" w:hAnsiTheme="minorHAnsi" w:cstheme="minorHAnsi"/>
              </w:rPr>
              <w:t>to subcontract</w:t>
            </w:r>
            <w:proofErr w:type="gramEnd"/>
            <w:r w:rsidRPr="005646CD">
              <w:rPr>
                <w:rFonts w:asciiTheme="minorHAnsi" w:hAnsiTheme="minorHAnsi" w:cstheme="minorHAnsi"/>
              </w:rPr>
              <w:t xml:space="preserve"> more than 45% of the work, </w:t>
            </w:r>
            <w:r w:rsidR="00EB6A13">
              <w:rPr>
                <w:rFonts w:asciiTheme="minorHAnsi" w:hAnsiTheme="minorHAnsi" w:cstheme="minorHAnsi"/>
              </w:rPr>
              <w:t xml:space="preserve">is at least </w:t>
            </w:r>
            <w:r w:rsidRPr="005646CD">
              <w:rPr>
                <w:rFonts w:asciiTheme="minorHAnsi" w:hAnsiTheme="minorHAnsi" w:cstheme="minorHAnsi"/>
              </w:rPr>
              <w:t>one (1) CPARS evaluation or PPQ the proposed CTA team member or subcontractor</w:t>
            </w:r>
            <w:r w:rsidR="00C5797C">
              <w:rPr>
                <w:rFonts w:asciiTheme="minorHAnsi" w:hAnsiTheme="minorHAnsi" w:cstheme="minorHAnsi"/>
              </w:rPr>
              <w:t xml:space="preserve">? 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9AC8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E491" w14:textId="77777777" w:rsidR="006A4489" w:rsidRPr="00D96767" w:rsidRDefault="006A4489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</w:tbl>
    <w:p w14:paraId="79356FF2" w14:textId="77777777" w:rsidR="00082AD5" w:rsidRDefault="00082AD5" w:rsidP="00800355">
      <w:pPr>
        <w:spacing w:after="16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340"/>
      </w:tblGrid>
      <w:tr w:rsidR="00B025FC" w:rsidRPr="00D11C35" w14:paraId="0D78C2F3" w14:textId="77777777" w:rsidTr="00CC291A">
        <w:tc>
          <w:tcPr>
            <w:tcW w:w="6025" w:type="dxa"/>
            <w:gridSpan w:val="2"/>
          </w:tcPr>
          <w:p w14:paraId="2AF82A3A" w14:textId="6EAED87E" w:rsidR="00B025FC" w:rsidRPr="00B025FC" w:rsidRDefault="00B025FC" w:rsidP="00D11C3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</w:pPr>
            <w:r w:rsidRPr="00B025FC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Rating</w:t>
            </w:r>
          </w:p>
        </w:tc>
      </w:tr>
      <w:tr w:rsidR="005C175C" w:rsidRPr="00D11C35" w14:paraId="50627AC8" w14:textId="77777777" w:rsidTr="00D11C35">
        <w:tc>
          <w:tcPr>
            <w:tcW w:w="3685" w:type="dxa"/>
          </w:tcPr>
          <w:p w14:paraId="3F2C0A2E" w14:textId="5B041BF1" w:rsidR="005C175C" w:rsidRPr="00D11C35" w:rsidRDefault="005C175C" w:rsidP="00D11C3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Past Performance #1:</w:t>
            </w:r>
          </w:p>
        </w:tc>
        <w:tc>
          <w:tcPr>
            <w:tcW w:w="2340" w:type="dxa"/>
            <w:shd w:val="clear" w:color="auto" w:fill="70AD47" w:themeFill="accent6"/>
          </w:tcPr>
          <w:p w14:paraId="178F58C3" w14:textId="7D27D018" w:rsidR="005C175C" w:rsidRPr="00D11C35" w:rsidRDefault="005C175C" w:rsidP="00D11C35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Pass</w:t>
            </w:r>
          </w:p>
        </w:tc>
      </w:tr>
    </w:tbl>
    <w:p w14:paraId="1FA65D2D" w14:textId="04E64964" w:rsidR="00185C43" w:rsidRPr="00185C43" w:rsidRDefault="00185C43" w:rsidP="00D11C35">
      <w:pPr>
        <w:spacing w:after="160" w:line="259" w:lineRule="auto"/>
        <w:rPr>
          <w:rFonts w:asciiTheme="minorHAnsi" w:eastAsiaTheme="minorHAnsi" w:hAnsiTheme="minorHAnsi" w:cstheme="minorBidi"/>
        </w:rPr>
      </w:pPr>
      <w:r w:rsidRPr="00185C43">
        <w:rPr>
          <w:rFonts w:asciiTheme="minorHAnsi" w:eastAsiaTheme="minorHAnsi" w:hAnsiTheme="minorHAnsi" w:cstheme="minorBidi"/>
        </w:rPr>
        <w:t>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340"/>
      </w:tblGrid>
      <w:tr w:rsidR="00185C43" w:rsidRPr="00D11C35" w14:paraId="67246D1D" w14:textId="77777777" w:rsidTr="00185C43">
        <w:tc>
          <w:tcPr>
            <w:tcW w:w="3685" w:type="dxa"/>
          </w:tcPr>
          <w:p w14:paraId="62A982DC" w14:textId="77777777" w:rsidR="00185C43" w:rsidRPr="00D11C35" w:rsidRDefault="00185C43" w:rsidP="00803AB6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Past Performance #1:</w:t>
            </w:r>
          </w:p>
        </w:tc>
        <w:tc>
          <w:tcPr>
            <w:tcW w:w="2340" w:type="dxa"/>
            <w:shd w:val="clear" w:color="auto" w:fill="FF0000"/>
          </w:tcPr>
          <w:p w14:paraId="1C0E2EC1" w14:textId="4830904F" w:rsidR="00185C43" w:rsidRPr="00D11C35" w:rsidRDefault="00185C43" w:rsidP="00803AB6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Fail</w:t>
            </w:r>
          </w:p>
        </w:tc>
      </w:tr>
    </w:tbl>
    <w:p w14:paraId="119A2C7D" w14:textId="77777777" w:rsidR="00185C43" w:rsidRDefault="00185C43" w:rsidP="00D11C35">
      <w:pPr>
        <w:spacing w:after="160" w:line="259" w:lineRule="auto"/>
        <w:rPr>
          <w:rFonts w:asciiTheme="minorHAnsi" w:eastAsiaTheme="minorHAnsi" w:hAnsiTheme="minorHAnsi" w:cstheme="minorBidi"/>
          <w:u w:val="single"/>
        </w:rPr>
      </w:pPr>
    </w:p>
    <w:p w14:paraId="781D37F1" w14:textId="4C5143D0" w:rsidR="00D11C35" w:rsidRDefault="00D11C35" w:rsidP="00D11C35">
      <w:pPr>
        <w:spacing w:after="160" w:line="259" w:lineRule="auto"/>
        <w:rPr>
          <w:rFonts w:asciiTheme="minorHAnsi" w:eastAsiaTheme="minorHAnsi" w:hAnsiTheme="minorHAnsi" w:cstheme="minorBidi"/>
        </w:rPr>
      </w:pPr>
      <w:r w:rsidRPr="00F55667">
        <w:rPr>
          <w:rFonts w:asciiTheme="minorHAnsi" w:eastAsiaTheme="minorHAnsi" w:hAnsiTheme="minorHAnsi" w:cstheme="minorBidi"/>
          <w:u w:val="single"/>
        </w:rPr>
        <w:t>Past Performance #</w:t>
      </w:r>
      <w:r w:rsidR="00CC291A">
        <w:rPr>
          <w:rFonts w:asciiTheme="minorHAnsi" w:eastAsiaTheme="minorHAnsi" w:hAnsiTheme="minorHAnsi" w:cstheme="minorBidi"/>
          <w:u w:val="single"/>
        </w:rPr>
        <w:t>2</w:t>
      </w:r>
      <w:r>
        <w:rPr>
          <w:rFonts w:asciiTheme="minorHAnsi" w:eastAsiaTheme="minorHAnsi" w:hAnsiTheme="minorHAnsi" w:cstheme="minorBidi"/>
        </w:rPr>
        <w:t>: [</w:t>
      </w:r>
      <w:r w:rsidRPr="00F55667">
        <w:rPr>
          <w:rFonts w:asciiTheme="minorHAnsi" w:eastAsiaTheme="minorHAnsi" w:hAnsiTheme="minorHAnsi" w:cstheme="minorBidi"/>
          <w:i/>
          <w:iCs/>
        </w:rPr>
        <w:t>Include name of customer agency and project title</w:t>
      </w:r>
      <w:r>
        <w:rPr>
          <w:rFonts w:asciiTheme="minorHAnsi" w:eastAsiaTheme="minorHAnsi" w:hAnsiTheme="minorHAnsi" w:cstheme="minorBidi"/>
        </w:rPr>
        <w:t>]</w:t>
      </w:r>
    </w:p>
    <w:p w14:paraId="13F81BC1" w14:textId="7CFAD0C0" w:rsidR="00D11C35" w:rsidRPr="00F55667" w:rsidRDefault="00D11C35" w:rsidP="00D11C35">
      <w:pPr>
        <w:spacing w:after="160" w:line="259" w:lineRule="auto"/>
        <w:rPr>
          <w:rFonts w:asciiTheme="minorHAnsi" w:eastAsiaTheme="minorHAnsi" w:hAnsiTheme="minorHAnsi" w:cstheme="minorBidi"/>
          <w:u w:val="single"/>
        </w:rPr>
      </w:pPr>
      <w:r w:rsidRPr="00F55667">
        <w:rPr>
          <w:rFonts w:asciiTheme="minorHAnsi" w:eastAsiaTheme="minorHAnsi" w:hAnsiTheme="minorHAnsi" w:cstheme="minorBidi"/>
          <w:u w:val="single"/>
        </w:rPr>
        <w:t xml:space="preserve">Performed by Prime </w:t>
      </w:r>
      <w:r w:rsidR="006F3D65">
        <w:rPr>
          <w:rFonts w:asciiTheme="minorHAnsi" w:eastAsiaTheme="minorHAnsi" w:hAnsiTheme="minorHAnsi" w:cstheme="minorBidi"/>
          <w:u w:val="single"/>
        </w:rPr>
        <w:t xml:space="preserve">Contractor </w:t>
      </w:r>
      <w:r w:rsidRPr="00F55667">
        <w:rPr>
          <w:rFonts w:asciiTheme="minorHAnsi" w:eastAsiaTheme="minorHAnsi" w:hAnsiTheme="minorHAnsi" w:cstheme="minorBidi"/>
          <w:u w:val="single"/>
        </w:rPr>
        <w:t>or Subcontractor?</w:t>
      </w:r>
      <w:r>
        <w:rPr>
          <w:rFonts w:asciiTheme="minorHAnsi" w:eastAsiaTheme="minorHAnsi" w:hAnsiTheme="minorHAnsi" w:cstheme="minorBidi"/>
        </w:rPr>
        <w:t xml:space="preserve"> [</w:t>
      </w:r>
      <w:r>
        <w:rPr>
          <w:rFonts w:asciiTheme="minorHAnsi" w:eastAsiaTheme="minorHAnsi" w:hAnsiTheme="minorHAnsi" w:cstheme="minorBidi"/>
          <w:i/>
          <w:iCs/>
        </w:rPr>
        <w:t>Specify if the past performance record is for work performed by the Prime</w:t>
      </w:r>
      <w:r w:rsidR="006F3D65">
        <w:rPr>
          <w:rFonts w:asciiTheme="minorHAnsi" w:eastAsiaTheme="minorHAnsi" w:hAnsiTheme="minorHAnsi" w:cstheme="minorBidi"/>
          <w:i/>
          <w:iCs/>
        </w:rPr>
        <w:t xml:space="preserve"> Contractor</w:t>
      </w:r>
      <w:r>
        <w:rPr>
          <w:rFonts w:asciiTheme="minorHAnsi" w:eastAsiaTheme="minorHAnsi" w:hAnsiTheme="minorHAnsi" w:cstheme="minorBidi"/>
          <w:i/>
          <w:iCs/>
        </w:rPr>
        <w:t xml:space="preserve"> or the Subcontractor, if applicable</w:t>
      </w:r>
      <w:r w:rsidR="006F3D65">
        <w:rPr>
          <w:rFonts w:asciiTheme="minorHAnsi" w:eastAsiaTheme="minorHAnsi" w:hAnsiTheme="minorHAnsi" w:cstheme="minorBidi"/>
          <w:i/>
          <w:iCs/>
        </w:rPr>
        <w:t>.</w:t>
      </w:r>
      <w:r>
        <w:rPr>
          <w:rFonts w:asciiTheme="minorHAnsi" w:eastAsiaTheme="minorHAnsi" w:hAnsiTheme="minorHAnsi" w:cstheme="minorBidi"/>
          <w:i/>
          <w:iCs/>
        </w:rPr>
        <w:t>]</w:t>
      </w:r>
      <w:r w:rsidRPr="00F55667">
        <w:rPr>
          <w:rFonts w:asciiTheme="minorHAnsi" w:eastAsiaTheme="minorHAnsi" w:hAnsiTheme="minorHAnsi" w:cstheme="minorBidi"/>
          <w:u w:val="single"/>
        </w:rPr>
        <w:t xml:space="preserve">  </w:t>
      </w:r>
    </w:p>
    <w:tbl>
      <w:tblPr>
        <w:tblW w:w="9720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410"/>
        <w:gridCol w:w="3330"/>
        <w:gridCol w:w="1620"/>
      </w:tblGrid>
      <w:tr w:rsidR="00D11C35" w:rsidRPr="00D96767" w14:paraId="5F138C2D" w14:textId="77777777" w:rsidTr="00A37D5D">
        <w:trPr>
          <w:trHeight w:hRule="exact" w:val="667"/>
          <w:tblHeader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04D70B0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5E8E4E8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Questions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715E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Comments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223A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Review Result</w:t>
            </w:r>
          </w:p>
          <w:p w14:paraId="3701E74F" w14:textId="3E9E9C90" w:rsidR="00D11C35" w:rsidRPr="00D96767" w:rsidRDefault="00D11C35" w:rsidP="000F1DE9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(</w:t>
            </w:r>
            <w:r w:rsidR="00F62604">
              <w:rPr>
                <w:rFonts w:asciiTheme="minorHAnsi" w:hAnsiTheme="minorHAnsi" w:cstheme="minorHAnsi"/>
                <w:b/>
                <w:iCs/>
              </w:rPr>
              <w:t>Y</w:t>
            </w:r>
            <w:r>
              <w:rPr>
                <w:rFonts w:asciiTheme="minorHAnsi" w:hAnsiTheme="minorHAnsi" w:cstheme="minorHAnsi"/>
                <w:b/>
                <w:iCs/>
              </w:rPr>
              <w:t>/</w:t>
            </w:r>
            <w:r w:rsidR="00F62604">
              <w:rPr>
                <w:rFonts w:asciiTheme="minorHAnsi" w:hAnsiTheme="minorHAnsi" w:cstheme="minorHAnsi"/>
                <w:b/>
                <w:iCs/>
              </w:rPr>
              <w:t>N</w:t>
            </w:r>
            <w:r w:rsidRPr="00D96767">
              <w:rPr>
                <w:rFonts w:asciiTheme="minorHAnsi" w:hAnsiTheme="minorHAnsi" w:cstheme="minorHAnsi"/>
                <w:b/>
                <w:iCs/>
              </w:rPr>
              <w:t xml:space="preserve">) </w:t>
            </w:r>
          </w:p>
        </w:tc>
      </w:tr>
      <w:tr w:rsidR="00D11C35" w:rsidRPr="00D96767" w14:paraId="10A4B7F2" w14:textId="77777777" w:rsidTr="00F2779B">
        <w:trPr>
          <w:trHeight w:hRule="exact" w:val="116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BF58952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5A1C2A3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D96767">
              <w:rPr>
                <w:rFonts w:asciiTheme="minorHAnsi" w:hAnsiTheme="minorHAnsi" w:cstheme="minorHAnsi"/>
              </w:rPr>
              <w:t xml:space="preserve">CPARS or PPQ </w:t>
            </w:r>
            <w:r>
              <w:rPr>
                <w:rFonts w:asciiTheme="minorHAnsi" w:hAnsiTheme="minorHAnsi" w:cstheme="minorHAnsi"/>
              </w:rPr>
              <w:t xml:space="preserve">record </w:t>
            </w:r>
            <w:r w:rsidRPr="00D96767">
              <w:rPr>
                <w:rFonts w:asciiTheme="minorHAnsi" w:hAnsiTheme="minorHAnsi" w:cstheme="minorHAnsi"/>
              </w:rPr>
              <w:t xml:space="preserve">(see Attachment E) </w:t>
            </w:r>
            <w:r>
              <w:rPr>
                <w:rFonts w:asciiTheme="minorHAnsi" w:hAnsiTheme="minorHAnsi" w:cstheme="minorHAnsi"/>
              </w:rPr>
              <w:t xml:space="preserve">is for </w:t>
            </w:r>
            <w:r w:rsidRPr="00D96767">
              <w:rPr>
                <w:rFonts w:asciiTheme="minorHAnsi" w:hAnsiTheme="minorHAnsi" w:cstheme="minorHAnsi"/>
              </w:rPr>
              <w:t xml:space="preserve">work performed under one (1) of the current and/or previous contracts cited in the </w:t>
            </w:r>
            <w:r>
              <w:rPr>
                <w:rFonts w:asciiTheme="minorHAnsi" w:hAnsiTheme="minorHAnsi" w:cstheme="minorHAnsi"/>
              </w:rPr>
              <w:t xml:space="preserve">offeror’s </w:t>
            </w:r>
            <w:r w:rsidRPr="00D96767">
              <w:rPr>
                <w:rFonts w:asciiTheme="minorHAnsi" w:hAnsiTheme="minorHAnsi" w:cstheme="minorHAnsi"/>
              </w:rPr>
              <w:t>Technical Section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DBBB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59B7" w14:textId="77777777" w:rsidR="00D11C35" w:rsidRPr="005D1828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Cs/>
                <w:iCs/>
              </w:rPr>
            </w:pPr>
          </w:p>
        </w:tc>
      </w:tr>
      <w:tr w:rsidR="00D11C35" w:rsidRPr="00D96767" w14:paraId="1AC7857F" w14:textId="77777777" w:rsidTr="00A37D5D">
        <w:trPr>
          <w:trHeight w:hRule="exact" w:val="703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A317923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700EC5C" w14:textId="00BDDFA0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PPQ</w:t>
            </w:r>
            <w:r w:rsidRPr="00D96767">
              <w:rPr>
                <w:rFonts w:asciiTheme="minorHAnsi" w:hAnsiTheme="minorHAnsi" w:cstheme="minorHAnsi"/>
              </w:rPr>
              <w:t xml:space="preserve"> (Attachment E)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D4DD4">
              <w:rPr>
                <w:rFonts w:asciiTheme="minorHAnsi" w:hAnsiTheme="minorHAnsi" w:cstheme="minorHAnsi"/>
              </w:rPr>
              <w:t>completed and signed by the offeror’s customer</w:t>
            </w:r>
            <w:r>
              <w:rPr>
                <w:rFonts w:asciiTheme="minorHAnsi" w:hAnsiTheme="minorHAnsi" w:cstheme="minorHAnsi"/>
              </w:rPr>
              <w:t>.</w:t>
            </w:r>
            <w:r w:rsidRPr="00DD4DD4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86B8C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C9E1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D11C35" w:rsidRPr="00D96767" w14:paraId="1A81DF3F" w14:textId="77777777" w:rsidTr="00A37D5D">
        <w:trPr>
          <w:trHeight w:hRule="exact" w:val="125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3591AEC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C6ABC02" w14:textId="22F06938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Is the </w:t>
            </w:r>
            <w:r w:rsidRPr="00D96767">
              <w:rPr>
                <w:rFonts w:asciiTheme="minorHAnsi" w:hAnsiTheme="minorHAnsi" w:cstheme="minorHAnsi"/>
              </w:rPr>
              <w:t>Period of Performance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082AD5">
              <w:rPr>
                <w:rFonts w:asciiTheme="minorHAnsi" w:hAnsiTheme="minorHAnsi" w:cstheme="minorHAnsi"/>
              </w:rPr>
              <w:t xml:space="preserve">of the contract </w:t>
            </w:r>
            <w:r w:rsidRPr="00B62FBB">
              <w:rPr>
                <w:rFonts w:asciiTheme="minorHAnsi" w:hAnsiTheme="minorHAnsi" w:cstheme="minorHAnsi"/>
              </w:rPr>
              <w:t xml:space="preserve">within </w:t>
            </w:r>
            <w:r w:rsidR="00740824">
              <w:rPr>
                <w:rFonts w:asciiTheme="minorHAnsi" w:hAnsiTheme="minorHAnsi" w:cstheme="minorHAnsi"/>
              </w:rPr>
              <w:t>five</w:t>
            </w:r>
            <w:r w:rsidRPr="00B62FBB">
              <w:rPr>
                <w:rFonts w:asciiTheme="minorHAnsi" w:hAnsiTheme="minorHAnsi" w:cstheme="minorHAnsi"/>
              </w:rPr>
              <w:t xml:space="preserve"> (</w:t>
            </w:r>
            <w:r w:rsidR="00740824">
              <w:rPr>
                <w:rFonts w:asciiTheme="minorHAnsi" w:hAnsiTheme="minorHAnsi" w:cstheme="minorHAnsi"/>
              </w:rPr>
              <w:t>5</w:t>
            </w:r>
            <w:r w:rsidRPr="00B62FBB">
              <w:rPr>
                <w:rFonts w:asciiTheme="minorHAnsi" w:hAnsiTheme="minorHAnsi" w:cstheme="minorHAnsi"/>
              </w:rPr>
              <w:t>) years of the proposal due date for this task order</w:t>
            </w:r>
            <w:r>
              <w:rPr>
                <w:rFonts w:asciiTheme="minorHAnsi" w:hAnsiTheme="minorHAnsi" w:cstheme="minorHAnsi"/>
              </w:rPr>
              <w:t>? Include contract start and end dates in the Comments column.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5E55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ED944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  <w:tr w:rsidR="00D11C35" w:rsidRPr="00D96767" w14:paraId="61A2F110" w14:textId="77777777" w:rsidTr="00A37D5D">
        <w:trPr>
          <w:trHeight w:hRule="exact" w:val="71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35E29B0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E720873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s</w:t>
            </w:r>
            <w:r w:rsidRPr="00D96767">
              <w:rPr>
                <w:rFonts w:asciiTheme="minorHAnsi" w:hAnsiTheme="minorHAnsi" w:cstheme="minorHAnsi"/>
              </w:rPr>
              <w:t>ize</w:t>
            </w:r>
            <w:r>
              <w:rPr>
                <w:rFonts w:asciiTheme="minorHAnsi" w:hAnsiTheme="minorHAnsi" w:cstheme="minorHAnsi"/>
              </w:rPr>
              <w:t xml:space="preserve"> (</w:t>
            </w:r>
            <w:r w:rsidRPr="00082AD5">
              <w:rPr>
                <w:rFonts w:asciiTheme="minorHAnsi" w:hAnsiTheme="minorHAnsi" w:cstheme="minorHAnsi"/>
              </w:rPr>
              <w:t>total contract ceiling amount of the contract</w:t>
            </w:r>
            <w:r>
              <w:rPr>
                <w:rFonts w:asciiTheme="minorHAnsi" w:hAnsiTheme="minorHAnsi" w:cstheme="minorHAnsi"/>
              </w:rPr>
              <w:t xml:space="preserve">) </w:t>
            </w:r>
            <w:proofErr w:type="gramStart"/>
            <w:r>
              <w:rPr>
                <w:rFonts w:asciiTheme="minorHAnsi" w:hAnsiTheme="minorHAnsi" w:cstheme="minorHAnsi"/>
              </w:rPr>
              <w:t>similar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task order SOW?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F082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D96767">
              <w:rPr>
                <w:rFonts w:asciiTheme="minorHAnsi" w:hAnsiTheme="minorHAnsi" w:cstheme="minorHAnsi"/>
                <w:iCs/>
              </w:rPr>
              <w:t>$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5EB4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  <w:tr w:rsidR="00D11C35" w:rsidRPr="00D96767" w14:paraId="558CAB76" w14:textId="77777777" w:rsidTr="00A37D5D">
        <w:trPr>
          <w:trHeight w:hRule="exact" w:val="81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306CC34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11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6D4B51D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11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s</w:t>
            </w:r>
            <w:r w:rsidRPr="00D96767">
              <w:rPr>
                <w:rFonts w:asciiTheme="minorHAnsi" w:hAnsiTheme="minorHAnsi" w:cstheme="minorHAnsi"/>
              </w:rPr>
              <w:t>cope</w:t>
            </w:r>
            <w:r>
              <w:rPr>
                <w:rFonts w:asciiTheme="minorHAnsi" w:hAnsiTheme="minorHAnsi" w:cstheme="minorHAnsi"/>
              </w:rPr>
              <w:t xml:space="preserve"> of work (</w:t>
            </w:r>
            <w:r w:rsidRPr="00082AD5">
              <w:rPr>
                <w:rFonts w:asciiTheme="minorHAnsi" w:hAnsiTheme="minorHAnsi" w:cstheme="minorHAnsi"/>
              </w:rPr>
              <w:t>service description</w:t>
            </w:r>
            <w:r>
              <w:rPr>
                <w:rFonts w:asciiTheme="minorHAnsi" w:hAnsiTheme="minorHAnsi" w:cstheme="minorHAnsi"/>
              </w:rPr>
              <w:t xml:space="preserve">) </w:t>
            </w:r>
            <w:proofErr w:type="gramStart"/>
            <w:r>
              <w:rPr>
                <w:rFonts w:asciiTheme="minorHAnsi" w:hAnsiTheme="minorHAnsi" w:cstheme="minorHAnsi"/>
              </w:rPr>
              <w:t>similar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task order SOW?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0BA6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630CD1B8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7DD667B1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2554E810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  <w:p w14:paraId="455783E8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29CE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21" w:after="0" w:line="240" w:lineRule="auto"/>
              <w:ind w:left="103" w:right="231"/>
              <w:rPr>
                <w:rFonts w:asciiTheme="minorHAnsi" w:hAnsiTheme="minorHAnsi" w:cstheme="minorHAnsi"/>
                <w:iCs/>
              </w:rPr>
            </w:pPr>
          </w:p>
        </w:tc>
      </w:tr>
      <w:tr w:rsidR="00D11C35" w:rsidRPr="00D96767" w14:paraId="766B10F2" w14:textId="77777777" w:rsidTr="00F2779B">
        <w:trPr>
          <w:trHeight w:hRule="exact" w:val="622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09AAFBA" w14:textId="77777777" w:rsidR="00D11C35" w:rsidRPr="000915CB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19542E97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c</w:t>
            </w:r>
            <w:r w:rsidRPr="00D96767">
              <w:rPr>
                <w:rFonts w:asciiTheme="minorHAnsi" w:hAnsiTheme="minorHAnsi" w:cstheme="minorHAnsi"/>
              </w:rPr>
              <w:t xml:space="preserve">omplexity </w:t>
            </w:r>
            <w:proofErr w:type="gramStart"/>
            <w:r>
              <w:rPr>
                <w:rFonts w:asciiTheme="minorHAnsi" w:hAnsiTheme="minorHAnsi" w:cstheme="minorHAnsi"/>
              </w:rPr>
              <w:t>similar to</w:t>
            </w:r>
            <w:proofErr w:type="gramEnd"/>
            <w:r>
              <w:rPr>
                <w:rFonts w:asciiTheme="minorHAnsi" w:hAnsiTheme="minorHAnsi" w:cstheme="minorHAnsi"/>
              </w:rPr>
              <w:t xml:space="preserve"> the task order SOW?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C1D4A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C6FD6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iCs/>
              </w:rPr>
            </w:pPr>
          </w:p>
        </w:tc>
      </w:tr>
    </w:tbl>
    <w:p w14:paraId="77F99AD3" w14:textId="4915200A" w:rsidR="00D11C35" w:rsidRDefault="00F2779B" w:rsidP="00D11C35">
      <w:pPr>
        <w:spacing w:after="16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  <w:r>
        <w:rPr>
          <w:rFonts w:asciiTheme="minorHAnsi" w:eastAsiaTheme="minorHAnsi" w:hAnsiTheme="minorHAnsi" w:cstheme="minorBidi"/>
          <w:b/>
          <w:sz w:val="24"/>
          <w:szCs w:val="24"/>
        </w:rPr>
        <w:br/>
      </w:r>
      <w:r w:rsidR="00D11C35">
        <w:rPr>
          <w:rFonts w:asciiTheme="minorHAnsi" w:eastAsiaTheme="minorHAnsi" w:hAnsiTheme="minorHAnsi" w:cstheme="minorBidi"/>
          <w:b/>
          <w:sz w:val="24"/>
          <w:szCs w:val="24"/>
        </w:rPr>
        <w:t>If applicable:</w:t>
      </w:r>
    </w:p>
    <w:tbl>
      <w:tblPr>
        <w:tblW w:w="9720" w:type="dxa"/>
        <w:tblInd w:w="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410"/>
        <w:gridCol w:w="3330"/>
        <w:gridCol w:w="1620"/>
      </w:tblGrid>
      <w:tr w:rsidR="00D11C35" w:rsidRPr="00D96767" w14:paraId="2C20CCD4" w14:textId="77777777" w:rsidTr="00A37D5D">
        <w:trPr>
          <w:trHeight w:hRule="exact" w:val="667"/>
          <w:tblHeader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3DB58E02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#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915B837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Questions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91FD9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Comments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AA0F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Review Result</w:t>
            </w:r>
          </w:p>
          <w:p w14:paraId="272406AC" w14:textId="05F9AAD2" w:rsidR="00D11C35" w:rsidRPr="00D96767" w:rsidRDefault="00D11C35" w:rsidP="00F2779B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  <w:r w:rsidRPr="00D96767">
              <w:rPr>
                <w:rFonts w:asciiTheme="minorHAnsi" w:hAnsiTheme="minorHAnsi" w:cstheme="minorHAnsi"/>
                <w:b/>
                <w:iCs/>
              </w:rPr>
              <w:t>(</w:t>
            </w:r>
            <w:r w:rsidR="007D25E3">
              <w:rPr>
                <w:rFonts w:asciiTheme="minorHAnsi" w:hAnsiTheme="minorHAnsi" w:cstheme="minorHAnsi"/>
                <w:b/>
                <w:iCs/>
              </w:rPr>
              <w:t>Y</w:t>
            </w:r>
            <w:r>
              <w:rPr>
                <w:rFonts w:asciiTheme="minorHAnsi" w:hAnsiTheme="minorHAnsi" w:cstheme="minorHAnsi"/>
                <w:b/>
                <w:iCs/>
              </w:rPr>
              <w:t>/</w:t>
            </w:r>
            <w:r w:rsidR="007D25E3">
              <w:rPr>
                <w:rFonts w:asciiTheme="minorHAnsi" w:hAnsiTheme="minorHAnsi" w:cstheme="minorHAnsi"/>
                <w:b/>
                <w:iCs/>
              </w:rPr>
              <w:t>N</w:t>
            </w:r>
            <w:r w:rsidRPr="00D96767">
              <w:rPr>
                <w:rFonts w:asciiTheme="minorHAnsi" w:hAnsiTheme="minorHAnsi" w:cstheme="minorHAnsi"/>
                <w:b/>
                <w:iCs/>
              </w:rPr>
              <w:t xml:space="preserve">) </w:t>
            </w:r>
          </w:p>
        </w:tc>
      </w:tr>
      <w:tr w:rsidR="00D11C35" w:rsidRPr="00D96767" w14:paraId="7865EDDC" w14:textId="77777777" w:rsidTr="00A37D5D">
        <w:trPr>
          <w:trHeight w:hRule="exact" w:val="964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15E9A6A" w14:textId="77777777" w:rsidR="00D11C35" w:rsidRPr="006A4489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25568D3B" w14:textId="77777777" w:rsidR="00D11C35" w:rsidRPr="00965E9A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5646CD">
              <w:rPr>
                <w:rFonts w:asciiTheme="minorHAnsi" w:hAnsiTheme="minorHAnsi" w:cstheme="minorHAnsi"/>
              </w:rPr>
              <w:t xml:space="preserve">If the offeror proposes a CTA or STA, </w:t>
            </w:r>
            <w:r>
              <w:rPr>
                <w:rFonts w:asciiTheme="minorHAnsi" w:hAnsiTheme="minorHAnsi" w:cstheme="minorHAnsi"/>
              </w:rPr>
              <w:t xml:space="preserve">is </w:t>
            </w:r>
            <w:r w:rsidRPr="005646CD">
              <w:rPr>
                <w:rFonts w:asciiTheme="minorHAnsi" w:hAnsiTheme="minorHAnsi" w:cstheme="minorHAnsi"/>
              </w:rPr>
              <w:t>at least one (1) CPARS evaluation or PPQ for the prime offeror (or CTA Lead)</w:t>
            </w:r>
            <w:r>
              <w:rPr>
                <w:rFonts w:asciiTheme="minorHAnsi" w:hAnsiTheme="minorHAnsi" w:cstheme="minorHAnsi"/>
              </w:rPr>
              <w:t>?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4D72C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5D96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  <w:tr w:rsidR="00D11C35" w:rsidRPr="00D96767" w14:paraId="605FD9A9" w14:textId="77777777" w:rsidTr="00A37D5D">
        <w:trPr>
          <w:trHeight w:hRule="exact" w:val="120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963197A" w14:textId="77777777" w:rsidR="00D11C35" w:rsidRPr="006A4489" w:rsidRDefault="00D11C35" w:rsidP="00731FEE">
            <w:pPr>
              <w:pStyle w:val="ListParagraph"/>
              <w:numPr>
                <w:ilvl w:val="0"/>
                <w:numId w:val="20"/>
              </w:num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9D54BFD" w14:textId="77777777" w:rsidR="00D11C35" w:rsidRPr="005646CD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</w:rPr>
            </w:pPr>
            <w:r w:rsidRPr="005646CD">
              <w:rPr>
                <w:rFonts w:asciiTheme="minorHAnsi" w:hAnsiTheme="minorHAnsi" w:cstheme="minorHAnsi"/>
              </w:rPr>
              <w:t xml:space="preserve">If the offeror proposes </w:t>
            </w:r>
            <w:proofErr w:type="gramStart"/>
            <w:r w:rsidRPr="005646CD">
              <w:rPr>
                <w:rFonts w:asciiTheme="minorHAnsi" w:hAnsiTheme="minorHAnsi" w:cstheme="minorHAnsi"/>
              </w:rPr>
              <w:t>to subcontract</w:t>
            </w:r>
            <w:proofErr w:type="gramEnd"/>
            <w:r w:rsidRPr="005646CD">
              <w:rPr>
                <w:rFonts w:asciiTheme="minorHAnsi" w:hAnsiTheme="minorHAnsi" w:cstheme="minorHAnsi"/>
              </w:rPr>
              <w:t xml:space="preserve"> more than 45% of the work, </w:t>
            </w:r>
            <w:r>
              <w:rPr>
                <w:rFonts w:asciiTheme="minorHAnsi" w:hAnsiTheme="minorHAnsi" w:cstheme="minorHAnsi"/>
              </w:rPr>
              <w:t xml:space="preserve">is at least </w:t>
            </w:r>
            <w:r w:rsidRPr="005646CD">
              <w:rPr>
                <w:rFonts w:asciiTheme="minorHAnsi" w:hAnsiTheme="minorHAnsi" w:cstheme="minorHAnsi"/>
              </w:rPr>
              <w:t>one (1) CPARS evaluation or PPQ the proposed CTA team member or subcontractor</w:t>
            </w:r>
            <w:r>
              <w:rPr>
                <w:rFonts w:asciiTheme="minorHAnsi" w:hAnsiTheme="minorHAnsi" w:cstheme="minorHAnsi"/>
              </w:rPr>
              <w:t xml:space="preserve">?  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10DB1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FE8B" w14:textId="77777777" w:rsidR="00D11C35" w:rsidRPr="00D96767" w:rsidRDefault="00D11C35" w:rsidP="00A37D5D">
            <w:pPr>
              <w:kinsoku w:val="0"/>
              <w:overflowPunct w:val="0"/>
              <w:autoSpaceDE w:val="0"/>
              <w:autoSpaceDN w:val="0"/>
              <w:adjustRightInd w:val="0"/>
              <w:spacing w:before="52" w:after="0" w:line="240" w:lineRule="auto"/>
              <w:ind w:left="103"/>
              <w:rPr>
                <w:rFonts w:asciiTheme="minorHAnsi" w:hAnsiTheme="minorHAnsi" w:cstheme="minorHAnsi"/>
                <w:b/>
                <w:iCs/>
              </w:rPr>
            </w:pPr>
          </w:p>
        </w:tc>
      </w:tr>
    </w:tbl>
    <w:p w14:paraId="200B99EF" w14:textId="77777777" w:rsidR="00D11C35" w:rsidRDefault="00D11C35" w:rsidP="00800355">
      <w:pPr>
        <w:spacing w:after="160" w:line="259" w:lineRule="auto"/>
        <w:rPr>
          <w:rFonts w:asciiTheme="minorHAnsi" w:eastAsiaTheme="minorHAnsi" w:hAnsiTheme="minorHAnsi" w:cstheme="minorBidi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340"/>
      </w:tblGrid>
      <w:tr w:rsidR="00CC291A" w:rsidRPr="00D11C35" w14:paraId="157FCBA6" w14:textId="77777777" w:rsidTr="00A37D5D">
        <w:tc>
          <w:tcPr>
            <w:tcW w:w="6025" w:type="dxa"/>
            <w:gridSpan w:val="2"/>
          </w:tcPr>
          <w:p w14:paraId="018990AC" w14:textId="77777777" w:rsidR="00CC291A" w:rsidRPr="00B025FC" w:rsidRDefault="00CC291A" w:rsidP="00A37D5D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</w:pPr>
            <w:r w:rsidRPr="00B025FC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Rating</w:t>
            </w:r>
          </w:p>
        </w:tc>
      </w:tr>
      <w:tr w:rsidR="00CC291A" w:rsidRPr="00D11C35" w14:paraId="2124A61E" w14:textId="77777777" w:rsidTr="00A37D5D">
        <w:tc>
          <w:tcPr>
            <w:tcW w:w="3685" w:type="dxa"/>
          </w:tcPr>
          <w:p w14:paraId="62B46121" w14:textId="70011EBB" w:rsidR="00CC291A" w:rsidRPr="00D11C35" w:rsidRDefault="00CC291A" w:rsidP="00A37D5D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Past Performance #</w:t>
            </w:r>
            <w:r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2</w:t>
            </w: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:</w:t>
            </w:r>
          </w:p>
        </w:tc>
        <w:tc>
          <w:tcPr>
            <w:tcW w:w="2340" w:type="dxa"/>
            <w:shd w:val="clear" w:color="auto" w:fill="70AD47" w:themeFill="accent6"/>
          </w:tcPr>
          <w:p w14:paraId="3CFF1710" w14:textId="77777777" w:rsidR="00CC291A" w:rsidRPr="00D11C35" w:rsidRDefault="00CC291A" w:rsidP="00A37D5D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Pass</w:t>
            </w:r>
          </w:p>
        </w:tc>
      </w:tr>
    </w:tbl>
    <w:p w14:paraId="425419D5" w14:textId="77777777" w:rsidR="00185C43" w:rsidRPr="00185C43" w:rsidRDefault="00185C43" w:rsidP="00185C43">
      <w:pPr>
        <w:spacing w:after="160" w:line="259" w:lineRule="auto"/>
        <w:rPr>
          <w:rFonts w:asciiTheme="minorHAnsi" w:eastAsiaTheme="minorHAnsi" w:hAnsiTheme="minorHAnsi" w:cstheme="minorBidi"/>
        </w:rPr>
      </w:pPr>
      <w:r w:rsidRPr="00185C43">
        <w:rPr>
          <w:rFonts w:asciiTheme="minorHAnsi" w:eastAsiaTheme="minorHAnsi" w:hAnsiTheme="minorHAnsi" w:cstheme="minorBidi"/>
        </w:rPr>
        <w:t>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340"/>
      </w:tblGrid>
      <w:tr w:rsidR="00185C43" w:rsidRPr="00D11C35" w14:paraId="31F765E4" w14:textId="77777777" w:rsidTr="00803AB6">
        <w:tc>
          <w:tcPr>
            <w:tcW w:w="3685" w:type="dxa"/>
          </w:tcPr>
          <w:p w14:paraId="2F6FDC3E" w14:textId="639BB8CD" w:rsidR="00185C43" w:rsidRPr="00D11C35" w:rsidRDefault="00185C43" w:rsidP="00803AB6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Past Performance #</w:t>
            </w:r>
            <w:r w:rsidR="007D25E3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2</w:t>
            </w:r>
            <w:r w:rsidRPr="00D11C35">
              <w:rPr>
                <w:rFonts w:asciiTheme="minorHAnsi" w:eastAsiaTheme="minorHAnsi" w:hAnsiTheme="minorHAnsi" w:cstheme="minorBidi"/>
                <w:b/>
                <w:sz w:val="24"/>
                <w:szCs w:val="24"/>
              </w:rPr>
              <w:t>:</w:t>
            </w:r>
          </w:p>
        </w:tc>
        <w:tc>
          <w:tcPr>
            <w:tcW w:w="2340" w:type="dxa"/>
            <w:shd w:val="clear" w:color="auto" w:fill="FF0000"/>
          </w:tcPr>
          <w:p w14:paraId="71610485" w14:textId="77777777" w:rsidR="00185C43" w:rsidRPr="00D11C35" w:rsidRDefault="00185C43" w:rsidP="00803AB6">
            <w:pPr>
              <w:spacing w:after="160" w:line="259" w:lineRule="auto"/>
              <w:jc w:val="center"/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theme="minorBidi"/>
                <w:bCs/>
                <w:sz w:val="24"/>
                <w:szCs w:val="24"/>
              </w:rPr>
              <w:t>Fail</w:t>
            </w:r>
          </w:p>
        </w:tc>
      </w:tr>
    </w:tbl>
    <w:p w14:paraId="6BB38062" w14:textId="60512550" w:rsidR="00185C43" w:rsidRDefault="00185C43" w:rsidP="00800355">
      <w:pPr>
        <w:spacing w:after="160" w:line="259" w:lineRule="auto"/>
        <w:rPr>
          <w:rFonts w:asciiTheme="minorHAnsi" w:eastAsiaTheme="minorHAnsi" w:hAnsiTheme="minorHAnsi" w:cstheme="minorBidi"/>
          <w:b/>
          <w:sz w:val="24"/>
          <w:szCs w:val="24"/>
        </w:rPr>
      </w:pPr>
    </w:p>
    <w:sectPr w:rsidR="00185C43" w:rsidSect="004327E7">
      <w:headerReference w:type="default" r:id="rId12"/>
      <w:footerReference w:type="default" r:id="rId13"/>
      <w:pgSz w:w="12240" w:h="15840" w:code="1"/>
      <w:pgMar w:top="32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3477" w14:textId="77777777" w:rsidR="005D5575" w:rsidRDefault="005D5575" w:rsidP="00F34BEF">
      <w:r>
        <w:separator/>
      </w:r>
    </w:p>
  </w:endnote>
  <w:endnote w:type="continuationSeparator" w:id="0">
    <w:p w14:paraId="6F60DDA5" w14:textId="77777777" w:rsidR="005D5575" w:rsidRDefault="005D5575" w:rsidP="00F34BEF">
      <w:r>
        <w:continuationSeparator/>
      </w:r>
    </w:p>
  </w:endnote>
  <w:endnote w:type="continuationNotice" w:id="1">
    <w:p w14:paraId="69ECFBF2" w14:textId="77777777" w:rsidR="005D5575" w:rsidRDefault="005D55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8F09" w14:textId="77777777" w:rsidR="006763A1" w:rsidRDefault="006763A1" w:rsidP="00195DDD">
    <w:pPr>
      <w:tabs>
        <w:tab w:val="right" w:pos="9360"/>
      </w:tabs>
      <w:spacing w:after="0" w:line="240" w:lineRule="auto"/>
    </w:pPr>
  </w:p>
  <w:p w14:paraId="2D7E3D0A" w14:textId="03521C52" w:rsidR="00195DDD" w:rsidRPr="006763A1" w:rsidRDefault="00A842BC" w:rsidP="005A5532">
    <w:pPr>
      <w:tabs>
        <w:tab w:val="left" w:pos="4320"/>
        <w:tab w:val="right" w:pos="9360"/>
      </w:tabs>
      <w:spacing w:after="0" w:line="240" w:lineRule="auto"/>
      <w:rPr>
        <w:rFonts w:asciiTheme="minorHAnsi" w:hAnsiTheme="minorHAnsi" w:cstheme="minorHAnsi"/>
        <w:noProof/>
        <w:sz w:val="20"/>
        <w:szCs w:val="20"/>
      </w:rPr>
    </w:pPr>
    <w:r>
      <w:rPr>
        <w:rFonts w:asciiTheme="minorHAnsi" w:hAnsiTheme="minorHAnsi" w:cstheme="minorHAnsi"/>
      </w:rPr>
      <w:t>Version 1</w:t>
    </w:r>
    <w:r w:rsidR="00BC1C10">
      <w:rPr>
        <w:rFonts w:asciiTheme="minorHAnsi" w:hAnsiTheme="minorHAnsi" w:cstheme="minorHAnsi"/>
      </w:rPr>
      <w:t>6</w:t>
    </w:r>
    <w:r w:rsidR="00AC07D7" w:rsidRPr="006763A1">
      <w:rPr>
        <w:rFonts w:asciiTheme="minorHAnsi" w:hAnsiTheme="minorHAnsi" w:cstheme="minorHAnsi"/>
      </w:rPr>
      <w:t>.0</w:t>
    </w:r>
    <w:r w:rsidR="005A5532">
      <w:rPr>
        <w:rFonts w:asciiTheme="minorHAnsi" w:hAnsiTheme="minorHAnsi" w:cstheme="minorHAnsi"/>
      </w:rPr>
      <w:tab/>
    </w:r>
    <w:r w:rsidR="00AC07D7" w:rsidRPr="006763A1">
      <w:rPr>
        <w:rFonts w:asciiTheme="minorHAnsi" w:hAnsiTheme="minorHAnsi" w:cstheme="minorHAnsi"/>
      </w:rPr>
      <w:tab/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begin"/>
    </w:r>
    <w:r w:rsidR="00AC07D7" w:rsidRPr="006763A1">
      <w:rPr>
        <w:rFonts w:asciiTheme="minorHAnsi" w:hAnsiTheme="minorHAnsi" w:cstheme="minorHAnsi"/>
        <w:bCs/>
        <w:sz w:val="20"/>
        <w:szCs w:val="20"/>
      </w:rPr>
      <w:instrText xml:space="preserve"> PAGE </w:instrText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separate"/>
    </w:r>
    <w:r w:rsidR="00967FC3">
      <w:rPr>
        <w:rFonts w:asciiTheme="minorHAnsi" w:hAnsiTheme="minorHAnsi" w:cstheme="minorHAnsi"/>
        <w:bCs/>
        <w:noProof/>
        <w:sz w:val="20"/>
        <w:szCs w:val="20"/>
      </w:rPr>
      <w:t>1</w:t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end"/>
    </w:r>
    <w:r w:rsidR="00AC07D7" w:rsidRPr="006763A1">
      <w:rPr>
        <w:rFonts w:asciiTheme="minorHAnsi" w:hAnsiTheme="minorHAnsi" w:cstheme="minorHAnsi"/>
        <w:sz w:val="20"/>
        <w:szCs w:val="20"/>
      </w:rPr>
      <w:t xml:space="preserve"> of </w:t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begin"/>
    </w:r>
    <w:r w:rsidR="00AC07D7" w:rsidRPr="006763A1">
      <w:rPr>
        <w:rFonts w:asciiTheme="minorHAnsi" w:hAnsiTheme="minorHAnsi" w:cstheme="minorHAnsi"/>
        <w:bCs/>
        <w:sz w:val="20"/>
        <w:szCs w:val="20"/>
      </w:rPr>
      <w:instrText xml:space="preserve"> NUMPAGES  </w:instrText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separate"/>
    </w:r>
    <w:r w:rsidR="00967FC3">
      <w:rPr>
        <w:rFonts w:asciiTheme="minorHAnsi" w:hAnsiTheme="minorHAnsi" w:cstheme="minorHAnsi"/>
        <w:bCs/>
        <w:noProof/>
        <w:sz w:val="20"/>
        <w:szCs w:val="20"/>
      </w:rPr>
      <w:t>3</w:t>
    </w:r>
    <w:r w:rsidR="00AC07D7" w:rsidRPr="006763A1">
      <w:rPr>
        <w:rFonts w:asciiTheme="minorHAnsi" w:hAnsiTheme="minorHAnsi" w:cstheme="minorHAnsi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42568" w14:textId="77777777" w:rsidR="005D5575" w:rsidRDefault="005D5575" w:rsidP="00F34BEF">
      <w:r>
        <w:separator/>
      </w:r>
    </w:p>
  </w:footnote>
  <w:footnote w:type="continuationSeparator" w:id="0">
    <w:p w14:paraId="528587F6" w14:textId="77777777" w:rsidR="005D5575" w:rsidRDefault="005D5575" w:rsidP="00F34BEF">
      <w:r>
        <w:continuationSeparator/>
      </w:r>
    </w:p>
  </w:footnote>
  <w:footnote w:type="continuationNotice" w:id="1">
    <w:p w14:paraId="79AD106F" w14:textId="77777777" w:rsidR="005D5575" w:rsidRDefault="005D55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3115" w14:textId="71193978" w:rsidR="00F3496D" w:rsidRDefault="00DA3293">
    <w:pPr>
      <w:pStyle w:val="Head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0EB0B8E" wp14:editId="093B16CF">
              <wp:simplePos x="0" y="0"/>
              <wp:positionH relativeFrom="margin">
                <wp:align>center</wp:align>
              </wp:positionH>
              <wp:positionV relativeFrom="page">
                <wp:posOffset>1028700</wp:posOffset>
              </wp:positionV>
              <wp:extent cx="6667500" cy="1112520"/>
              <wp:effectExtent l="0" t="0" r="0" b="0"/>
              <wp:wrapNone/>
              <wp:docPr id="14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112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12737" w:type="dxa"/>
                            <w:tblInd w:w="20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0230"/>
                            <w:gridCol w:w="2507"/>
                          </w:tblGrid>
                          <w:tr w:rsidR="00841F93" w14:paraId="47320E0A" w14:textId="77777777" w:rsidTr="00A37D5D">
                            <w:trPr>
                              <w:trHeight w:val="370"/>
                            </w:trPr>
                            <w:tc>
                              <w:tcPr>
                                <w:tcW w:w="10230" w:type="dxa"/>
                                <w:tcBorders>
                                  <w:bottom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</w:tcPr>
                              <w:p w14:paraId="4BC0CEF1" w14:textId="082CD06A" w:rsidR="00841F93" w:rsidRPr="007877D4" w:rsidRDefault="00545A4F" w:rsidP="00C167B6">
                                <w:pPr>
                                  <w:pStyle w:val="Header"/>
                                  <w:spacing w:before="120"/>
                                  <w:rPr>
                                    <w:rFonts w:ascii="Franklin Gothic Medium" w:hAnsi="Franklin Gothic Medium"/>
                                    <w:b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>SIR</w:t>
                                </w:r>
                                <w:r w:rsidR="00EA36AA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Attachment </w:t>
                                </w:r>
                                <w:r w:rsidR="006D4EEC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>J</w:t>
                                </w:r>
                                <w:r w:rsidR="00841F93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 –</w:t>
                                </w:r>
                                <w:r w:rsidR="00C91300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>Past Performance Compliance</w:t>
                                </w:r>
                                <w:r w:rsidR="00841F93">
                                  <w:rPr>
                                    <w:rFonts w:ascii="Franklin Gothic Medium" w:hAnsi="Franklin Gothic Medium"/>
                                    <w:b/>
                                    <w:sz w:val="28"/>
                                    <w:szCs w:val="28"/>
                                  </w:rPr>
                                  <w:t xml:space="preserve"> Checklist</w:t>
                                </w: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bottom w:val="single" w:sz="48" w:space="0" w:color="3366CC"/>
                                </w:tcBorders>
                              </w:tcPr>
                              <w:p w14:paraId="3ECFDBDA" w14:textId="77777777" w:rsidR="00841F93" w:rsidRDefault="00841F93"/>
                            </w:tc>
                          </w:tr>
                          <w:tr w:rsidR="00841F93" w14:paraId="31A2FB87" w14:textId="77777777" w:rsidTr="00A37D5D">
                            <w:trPr>
                              <w:trHeight w:val="200"/>
                            </w:trPr>
                            <w:tc>
                              <w:tcPr>
                                <w:tcW w:w="10230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bottom"/>
                              </w:tcPr>
                              <w:p w14:paraId="66517949" w14:textId="3AC35FCE" w:rsidR="00841F93" w:rsidRPr="002C5997" w:rsidRDefault="00841F93" w:rsidP="00A37D5D">
                                <w:pPr>
                                  <w:pStyle w:val="Header"/>
                                  <w:tabs>
                                    <w:tab w:val="left" w:pos="1240"/>
                                  </w:tabs>
                                  <w:ind w:left="1240" w:hanging="1240"/>
                                  <w:rPr>
                                    <w:rFonts w:ascii="Franklin Gothic Demi" w:hAnsi="Franklin Gothic Demi"/>
                                  </w:rPr>
                                </w:pPr>
                                <w:r w:rsidRPr="00B31AA2">
                                  <w:rPr>
                                    <w:rFonts w:ascii="Franklin Gothic Medium" w:hAnsi="Franklin Gothic Medium"/>
                                    <w:b/>
                                    <w:i/>
                                  </w:rPr>
                                  <w:t xml:space="preserve">eFAST Procurement Action </w:t>
                                </w:r>
                                <w:r w:rsidR="00B126A9">
                                  <w:rPr>
                                    <w:rFonts w:ascii="Franklin Gothic Demi" w:hAnsi="Franklin Gothic Demi"/>
                                  </w:rPr>
                                  <w:t>26-017</w:t>
                                </w:r>
                                <w:r w:rsidR="001E4066">
                                  <w:rPr>
                                    <w:rFonts w:ascii="Franklin Gothic Demi" w:hAnsi="Franklin Gothic Demi"/>
                                  </w:rPr>
                                  <w:t>-C8</w:t>
                                </w:r>
                              </w:p>
                              <w:p w14:paraId="5A71769E" w14:textId="73F3234F" w:rsidR="00841F93" w:rsidRDefault="001E4066" w:rsidP="00072C8E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i/>
                                  </w:rPr>
                                </w:pPr>
                                <w:r>
                                  <w:rPr>
                                    <w:rFonts w:ascii="Franklin Gothic Medium" w:hAnsi="Franklin Gothic Medium"/>
                                    <w:i/>
                                  </w:rPr>
                                  <w:t>Financial and Business Services (FABS)</w:t>
                                </w:r>
                              </w:p>
                              <w:p w14:paraId="1A6D33BA" w14:textId="519E7B9E" w:rsidR="00DA3293" w:rsidRDefault="00DA3293" w:rsidP="00072C8E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i/>
                                    <w:color w:val="FF0000"/>
                                  </w:rPr>
                                </w:pPr>
                              </w:p>
                              <w:p w14:paraId="5EA6D5B0" w14:textId="7EF50FD4" w:rsidR="00DA3293" w:rsidRPr="00DA3293" w:rsidRDefault="00DA3293" w:rsidP="00072C8E">
                                <w:pPr>
                                  <w:pStyle w:val="Header"/>
                                  <w:ind w:firstLine="6"/>
                                  <w:rPr>
                                    <w:rFonts w:ascii="Franklin Gothic Medium" w:hAnsi="Franklin Gothic Medium"/>
                                    <w:i/>
                                    <w:color w:val="FF000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7" w:type="dxa"/>
                                <w:tcBorders>
                                  <w:top w:val="single" w:sz="48" w:space="0" w:color="3366CC"/>
                                </w:tcBorders>
                                <w:tcMar>
                                  <w:top w:w="80" w:type="dxa"/>
                                  <w:left w:w="80" w:type="dxa"/>
                                  <w:bottom w:w="80" w:type="dxa"/>
                                  <w:right w:w="80" w:type="dxa"/>
                                </w:tcMar>
                                <w:vAlign w:val="center"/>
                              </w:tcPr>
                              <w:p w14:paraId="4160978E" w14:textId="60524B16" w:rsidR="00841F93" w:rsidRPr="0015512C" w:rsidRDefault="00841F93">
                                <w:pPr>
                                  <w:pStyle w:val="Header"/>
                                  <w:jc w:val="right"/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</w:pP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Page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PAGE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967FC3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t xml:space="preserve"> / 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sz w:val="20"/>
                                    <w:szCs w:val="20"/>
                                  </w:rPr>
                                  <w:instrText xml:space="preserve"> NUMPAGES </w:instrTex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="00967FC3">
                                  <w:rPr>
                                    <w:rFonts w:ascii="Franklin Gothic Medium" w:hAnsi="Franklin Gothic Medium"/>
                                    <w:noProof/>
                                    <w:sz w:val="20"/>
                                    <w:szCs w:val="20"/>
                                  </w:rPr>
                                  <w:t>3</w:t>
                                </w:r>
                                <w:r w:rsidRPr="0015512C">
                                  <w:rPr>
                                    <w:rFonts w:ascii="Franklin Gothic Medium" w:hAnsi="Franklin Gothic Medium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49834D2" w14:textId="77777777" w:rsidR="00841F93" w:rsidRDefault="00841F93" w:rsidP="00075532"/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EB0B8E" id="officeArt object" o:spid="_x0000_s1026" style="position:absolute;margin-left:0;margin-top:81pt;width:525pt;height:87.6pt;z-index:-251658240;visibility:visible;mso-wrap-style:square;mso-width-percent:0;mso-height-percent:0;mso-wrap-distance-left:12pt;mso-wrap-distance-top:12pt;mso-wrap-distance-right:12pt;mso-wrap-distance-bottom:12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5wifAEAAO4CAAAOAAAAZHJzL2Uyb0RvYy54bWysUsFq4zAQvS/sPwjdN7YDTYuJUxZKl4XS&#10;Ftr9AEWWYoOlUWeU2Pn7jlQnKd3bspfxG4385s0brW8nN4iDQerBN7JalFIYr6Ht/a6Rf17vf9xI&#10;QVH5Vg3gTSOPhuTt5vu39Rhqs4QOhtagYBJP9Rga2cUY6qIg3RmnaAHBeC5aQKcip7grWlQjs7uh&#10;WJblqhgB24CgDRGf3n0U5SbzW2t0fLKWTBRDI1lbzBFz3KZYbNaq3qEKXa9nGeofVDjVe256prpT&#10;UYk99n9RuV4jENi40OAKsLbXJs/A01Tll2leOhVMnoXNoXC2if4frX48vIRnZBvGQDUxTFNMFl36&#10;sj4xZbOOZ7PMFIXmw9VqdX1Vsqeaa1VVLa+W2c7i8ntAir8MOJFAI5G3kU1ShweK3JKvnq5wchGQ&#10;UJy206xqC+3xGcXIW2okve0VGimG355tSCs9ATyB7QzSBB5+7iPYPrdLvB9kczs2NauYH0Da2uc8&#10;37o80807AAAA//8DAFBLAwQUAAYACAAAACEAfpr0w98AAAAJAQAADwAAAGRycy9kb3ducmV2Lnht&#10;bEyPzU7DMBCE70i8g7VI3KhNKkob4lQVPypHaJEKNzdekgh7HcVuE3h6tie4ze6sZr8plqN34oh9&#10;bANpuJ4oEEhVsC3VGt62T1dzEDEZssYFQg3fGGFZnp8VJrdhoFc8blItOIRibjQ0KXW5lLFq0Js4&#10;CR0Se5+h9ybx2NfS9mbgcO9kptRMetMSf2hMh/cNVl+bg9ewnner9+fwM9Tu8WO9e9ktHraLpPXl&#10;xbi6A5FwTH/HcMJndCiZaR8OZKNwGrhI4u0sY3Gy1Y1itdcwnd5mIMtC/m9Q/gIAAP//AwBQSwEC&#10;LQAUAAYACAAAACEAtoM4kv4AAADhAQAAEwAAAAAAAAAAAAAAAAAAAAAAW0NvbnRlbnRfVHlwZXNd&#10;LnhtbFBLAQItABQABgAIAAAAIQA4/SH/1gAAAJQBAAALAAAAAAAAAAAAAAAAAC8BAABfcmVscy8u&#10;cmVsc1BLAQItABQABgAIAAAAIQAAb5wifAEAAO4CAAAOAAAAAAAAAAAAAAAAAC4CAABkcnMvZTJv&#10;RG9jLnhtbFBLAQItABQABgAIAAAAIQB+mvTD3wAAAAkBAAAPAAAAAAAAAAAAAAAAANYDAABkcnMv&#10;ZG93bnJldi54bWxQSwUGAAAAAAQABADzAAAA4gQAAAAA&#10;" filled="f" stroked="f">
              <v:textbox inset="0,0,0,0">
                <w:txbxContent>
                  <w:tbl>
                    <w:tblPr>
                      <w:tblW w:w="12737" w:type="dxa"/>
                      <w:tblInd w:w="20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0230"/>
                      <w:gridCol w:w="2507"/>
                    </w:tblGrid>
                    <w:tr w:rsidR="00841F93" w14:paraId="47320E0A" w14:textId="77777777" w:rsidTr="00A37D5D">
                      <w:trPr>
                        <w:trHeight w:val="370"/>
                      </w:trPr>
                      <w:tc>
                        <w:tcPr>
                          <w:tcW w:w="10230" w:type="dxa"/>
                          <w:tcBorders>
                            <w:bottom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</w:tcPr>
                        <w:p w14:paraId="4BC0CEF1" w14:textId="082CD06A" w:rsidR="00841F93" w:rsidRPr="007877D4" w:rsidRDefault="00545A4F" w:rsidP="00C167B6">
                          <w:pPr>
                            <w:pStyle w:val="Header"/>
                            <w:spacing w:before="120"/>
                            <w:rPr>
                              <w:rFonts w:ascii="Franklin Gothic Medium" w:hAnsi="Franklin Gothic Medium"/>
                              <w:b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>SIR</w:t>
                          </w:r>
                          <w:r w:rsidR="00EA36AA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Attachment </w:t>
                          </w:r>
                          <w:r w:rsidR="006D4EEC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>J</w:t>
                          </w:r>
                          <w:r w:rsidR="00841F93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 –</w:t>
                          </w:r>
                          <w:r w:rsidR="00C91300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>Past Performance Compliance</w:t>
                          </w:r>
                          <w:r w:rsidR="00841F93">
                            <w:rPr>
                              <w:rFonts w:ascii="Franklin Gothic Medium" w:hAnsi="Franklin Gothic Medium"/>
                              <w:b/>
                              <w:sz w:val="28"/>
                              <w:szCs w:val="28"/>
                            </w:rPr>
                            <w:t xml:space="preserve"> Checklist</w:t>
                          </w:r>
                        </w:p>
                      </w:tc>
                      <w:tc>
                        <w:tcPr>
                          <w:tcW w:w="2507" w:type="dxa"/>
                          <w:tcBorders>
                            <w:bottom w:val="single" w:sz="48" w:space="0" w:color="3366CC"/>
                          </w:tcBorders>
                        </w:tcPr>
                        <w:p w14:paraId="3ECFDBDA" w14:textId="77777777" w:rsidR="00841F93" w:rsidRDefault="00841F93"/>
                      </w:tc>
                    </w:tr>
                    <w:tr w:rsidR="00841F93" w14:paraId="31A2FB87" w14:textId="77777777" w:rsidTr="00A37D5D">
                      <w:trPr>
                        <w:trHeight w:val="200"/>
                      </w:trPr>
                      <w:tc>
                        <w:tcPr>
                          <w:tcW w:w="10230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bottom"/>
                        </w:tcPr>
                        <w:p w14:paraId="66517949" w14:textId="3AC35FCE" w:rsidR="00841F93" w:rsidRPr="002C5997" w:rsidRDefault="00841F93" w:rsidP="00A37D5D">
                          <w:pPr>
                            <w:pStyle w:val="Header"/>
                            <w:tabs>
                              <w:tab w:val="left" w:pos="1240"/>
                            </w:tabs>
                            <w:ind w:left="1240" w:hanging="1240"/>
                            <w:rPr>
                              <w:rFonts w:ascii="Franklin Gothic Demi" w:hAnsi="Franklin Gothic Demi"/>
                            </w:rPr>
                          </w:pPr>
                          <w:r w:rsidRPr="00B31AA2">
                            <w:rPr>
                              <w:rFonts w:ascii="Franklin Gothic Medium" w:hAnsi="Franklin Gothic Medium"/>
                              <w:b/>
                              <w:i/>
                            </w:rPr>
                            <w:t xml:space="preserve">eFAST Procurement Action </w:t>
                          </w:r>
                          <w:r w:rsidR="00B126A9">
                            <w:rPr>
                              <w:rFonts w:ascii="Franklin Gothic Demi" w:hAnsi="Franklin Gothic Demi"/>
                            </w:rPr>
                            <w:t>26-017</w:t>
                          </w:r>
                          <w:r w:rsidR="001E4066">
                            <w:rPr>
                              <w:rFonts w:ascii="Franklin Gothic Demi" w:hAnsi="Franklin Gothic Demi"/>
                            </w:rPr>
                            <w:t>-C8</w:t>
                          </w:r>
                        </w:p>
                        <w:p w14:paraId="5A71769E" w14:textId="73F3234F" w:rsidR="00841F93" w:rsidRDefault="001E4066" w:rsidP="00072C8E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i/>
                            </w:rPr>
                          </w:pPr>
                          <w:r>
                            <w:rPr>
                              <w:rFonts w:ascii="Franklin Gothic Medium" w:hAnsi="Franklin Gothic Medium"/>
                              <w:i/>
                            </w:rPr>
                            <w:t>Financial and Business Services (FABS)</w:t>
                          </w:r>
                        </w:p>
                        <w:p w14:paraId="1A6D33BA" w14:textId="519E7B9E" w:rsidR="00DA3293" w:rsidRDefault="00DA3293" w:rsidP="00072C8E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i/>
                              <w:color w:val="FF0000"/>
                            </w:rPr>
                          </w:pPr>
                        </w:p>
                        <w:p w14:paraId="5EA6D5B0" w14:textId="7EF50FD4" w:rsidR="00DA3293" w:rsidRPr="00DA3293" w:rsidRDefault="00DA3293" w:rsidP="00072C8E">
                          <w:pPr>
                            <w:pStyle w:val="Header"/>
                            <w:ind w:firstLine="6"/>
                            <w:rPr>
                              <w:rFonts w:ascii="Franklin Gothic Medium" w:hAnsi="Franklin Gothic Medium"/>
                              <w:i/>
                              <w:color w:val="FF0000"/>
                            </w:rPr>
                          </w:pPr>
                        </w:p>
                      </w:tc>
                      <w:tc>
                        <w:tcPr>
                          <w:tcW w:w="2507" w:type="dxa"/>
                          <w:tcBorders>
                            <w:top w:val="single" w:sz="48" w:space="0" w:color="3366CC"/>
                          </w:tcBorders>
                          <w:tcMar>
                            <w:top w:w="80" w:type="dxa"/>
                            <w:left w:w="80" w:type="dxa"/>
                            <w:bottom w:w="80" w:type="dxa"/>
                            <w:right w:w="80" w:type="dxa"/>
                          </w:tcMar>
                          <w:vAlign w:val="center"/>
                        </w:tcPr>
                        <w:p w14:paraId="4160978E" w14:textId="60524B16" w:rsidR="00841F93" w:rsidRPr="0015512C" w:rsidRDefault="00841F93">
                          <w:pPr>
                            <w:pStyle w:val="Header"/>
                            <w:jc w:val="right"/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</w:pP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67FC3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t xml:space="preserve"> / 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5512C">
                            <w:rPr>
                              <w:rFonts w:ascii="Franklin Gothic Medium" w:hAnsi="Franklin Gothic Medium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67FC3">
                            <w:rPr>
                              <w:rFonts w:ascii="Franklin Gothic Medium" w:hAnsi="Franklin Gothic Medium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15512C">
                            <w:rPr>
                              <w:rFonts w:ascii="Franklin Gothic Medium" w:hAnsi="Franklin Gothic Medium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49834D2" w14:textId="77777777" w:rsidR="00841F93" w:rsidRDefault="00841F93" w:rsidP="00075532"/>
                </w:txbxContent>
              </v:textbox>
              <w10:wrap anchorx="margin" anchory="page"/>
            </v:rect>
          </w:pict>
        </mc:Fallback>
      </mc:AlternateContent>
    </w:r>
    <w:r w:rsidR="00075532" w:rsidRPr="000D0B7F">
      <w:rPr>
        <w:noProof/>
      </w:rPr>
      <w:drawing>
        <wp:anchor distT="0" distB="0" distL="114300" distR="114300" simplePos="0" relativeHeight="251659264" behindDoc="0" locked="0" layoutInCell="1" allowOverlap="1" wp14:anchorId="67A354E0" wp14:editId="5833138D">
          <wp:simplePos x="0" y="0"/>
          <wp:positionH relativeFrom="column">
            <wp:posOffset>-350520</wp:posOffset>
          </wp:positionH>
          <wp:positionV relativeFrom="paragraph">
            <wp:posOffset>-182880</wp:posOffset>
          </wp:positionV>
          <wp:extent cx="1935480" cy="707507"/>
          <wp:effectExtent l="0" t="0" r="0" b="0"/>
          <wp:wrapNone/>
          <wp:docPr id="459383281" name="Picture 459383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7075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0FC4"/>
    <w:multiLevelType w:val="multilevel"/>
    <w:tmpl w:val="6B1C8ECE"/>
    <w:styleLink w:val="Headers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2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DEF3773"/>
    <w:multiLevelType w:val="hybridMultilevel"/>
    <w:tmpl w:val="04B03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007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61DDA"/>
    <w:multiLevelType w:val="hybridMultilevel"/>
    <w:tmpl w:val="E9AE6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5B10D5"/>
    <w:multiLevelType w:val="multilevel"/>
    <w:tmpl w:val="6B1C8ECE"/>
    <w:numStyleLink w:val="Headers"/>
  </w:abstractNum>
  <w:abstractNum w:abstractNumId="5" w15:restartNumberingAfterBreak="0">
    <w:nsid w:val="1B4B3A0E"/>
    <w:multiLevelType w:val="hybridMultilevel"/>
    <w:tmpl w:val="0C7419D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C6537"/>
    <w:multiLevelType w:val="hybridMultilevel"/>
    <w:tmpl w:val="90E07A3A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A3726"/>
    <w:multiLevelType w:val="hybridMultilevel"/>
    <w:tmpl w:val="CF4C2DDE"/>
    <w:lvl w:ilvl="0" w:tplc="58BC9D26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05ED4"/>
    <w:multiLevelType w:val="hybridMultilevel"/>
    <w:tmpl w:val="C0E49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581D48"/>
    <w:multiLevelType w:val="multilevel"/>
    <w:tmpl w:val="76725BF6"/>
    <w:lvl w:ilvl="0">
      <w:start w:val="1"/>
      <w:numFmt w:val="decimal"/>
      <w:lvlText w:val="%1."/>
      <w:lvlJc w:val="left"/>
      <w:pPr>
        <w:ind w:left="547" w:hanging="547"/>
      </w:pPr>
      <w:rPr>
        <w:rFonts w:ascii="Georgia" w:hAnsi="Georgia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4414" w:hanging="634"/>
      </w:pPr>
      <w:rPr>
        <w:rFonts w:ascii="Georgia" w:hAnsi="Georgia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806" w:hanging="806"/>
      </w:pPr>
      <w:rPr>
        <w:rFonts w:ascii="Georgia" w:hAnsi="Georgia" w:hint="default"/>
        <w:b/>
        <w:i/>
        <w:sz w:val="22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0" w15:restartNumberingAfterBreak="0">
    <w:nsid w:val="2D030247"/>
    <w:multiLevelType w:val="multilevel"/>
    <w:tmpl w:val="328EBD00"/>
    <w:numStyleLink w:val="Headings"/>
  </w:abstractNum>
  <w:abstractNum w:abstractNumId="11" w15:restartNumberingAfterBreak="0">
    <w:nsid w:val="2EAE04D4"/>
    <w:multiLevelType w:val="multilevel"/>
    <w:tmpl w:val="328EBD00"/>
    <w:styleLink w:val="Heading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27D3207"/>
    <w:multiLevelType w:val="hybridMultilevel"/>
    <w:tmpl w:val="D16A5F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F59FC"/>
    <w:multiLevelType w:val="hybridMultilevel"/>
    <w:tmpl w:val="B28644D0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5794F"/>
    <w:multiLevelType w:val="hybridMultilevel"/>
    <w:tmpl w:val="691A7B3C"/>
    <w:lvl w:ilvl="0" w:tplc="74E4F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04668"/>
    <w:multiLevelType w:val="hybridMultilevel"/>
    <w:tmpl w:val="AF6AF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5AD43AC"/>
    <w:multiLevelType w:val="hybridMultilevel"/>
    <w:tmpl w:val="E9AE6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322394"/>
    <w:multiLevelType w:val="hybridMultilevel"/>
    <w:tmpl w:val="ED904312"/>
    <w:lvl w:ilvl="0" w:tplc="96ACF2EA">
      <w:start w:val="1"/>
      <w:numFmt w:val="bullet"/>
      <w:pStyle w:val="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3E3AE3"/>
    <w:multiLevelType w:val="hybridMultilevel"/>
    <w:tmpl w:val="A4864B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E26483A"/>
    <w:multiLevelType w:val="multilevel"/>
    <w:tmpl w:val="6B1C8ECE"/>
    <w:numStyleLink w:val="Headers"/>
  </w:abstractNum>
  <w:num w:numId="1" w16cid:durableId="2119062616">
    <w:abstractNumId w:val="18"/>
  </w:num>
  <w:num w:numId="2" w16cid:durableId="2131120126">
    <w:abstractNumId w:val="15"/>
  </w:num>
  <w:num w:numId="3" w16cid:durableId="1543325569">
    <w:abstractNumId w:val="17"/>
  </w:num>
  <w:num w:numId="4" w16cid:durableId="1128282808">
    <w:abstractNumId w:val="7"/>
  </w:num>
  <w:num w:numId="5" w16cid:durableId="1530531855">
    <w:abstractNumId w:val="11"/>
  </w:num>
  <w:num w:numId="6" w16cid:durableId="827863753">
    <w:abstractNumId w:val="10"/>
  </w:num>
  <w:num w:numId="7" w16cid:durableId="1093815630">
    <w:abstractNumId w:val="0"/>
  </w:num>
  <w:num w:numId="8" w16cid:durableId="1163817131">
    <w:abstractNumId w:val="2"/>
  </w:num>
  <w:num w:numId="9" w16cid:durableId="1849364844">
    <w:abstractNumId w:val="19"/>
  </w:num>
  <w:num w:numId="10" w16cid:durableId="1726025026">
    <w:abstractNumId w:val="4"/>
  </w:num>
  <w:num w:numId="11" w16cid:durableId="1310672527">
    <w:abstractNumId w:val="4"/>
  </w:num>
  <w:num w:numId="12" w16cid:durableId="1455636585">
    <w:abstractNumId w:val="1"/>
  </w:num>
  <w:num w:numId="13" w16cid:durableId="310059510">
    <w:abstractNumId w:val="13"/>
  </w:num>
  <w:num w:numId="14" w16cid:durableId="482621746">
    <w:abstractNumId w:val="14"/>
  </w:num>
  <w:num w:numId="15" w16cid:durableId="717780647">
    <w:abstractNumId w:val="6"/>
  </w:num>
  <w:num w:numId="16" w16cid:durableId="877401137">
    <w:abstractNumId w:val="8"/>
  </w:num>
  <w:num w:numId="17" w16cid:durableId="1082487698">
    <w:abstractNumId w:val="9"/>
  </w:num>
  <w:num w:numId="18" w16cid:durableId="1260599874">
    <w:abstractNumId w:val="16"/>
  </w:num>
  <w:num w:numId="19" w16cid:durableId="2142843368">
    <w:abstractNumId w:val="5"/>
  </w:num>
  <w:num w:numId="20" w16cid:durableId="1966615356">
    <w:abstractNumId w:val="3"/>
  </w:num>
  <w:num w:numId="21" w16cid:durableId="16048774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yM7G0MDUzsjQ2MTZQ0lEKTi0uzszPAykwrAUAjvxVCiwAAAA="/>
  </w:docVars>
  <w:rsids>
    <w:rsidRoot w:val="003D07D0"/>
    <w:rsid w:val="000007F5"/>
    <w:rsid w:val="000010BD"/>
    <w:rsid w:val="0000311A"/>
    <w:rsid w:val="00004F98"/>
    <w:rsid w:val="000166ED"/>
    <w:rsid w:val="00022A05"/>
    <w:rsid w:val="00030549"/>
    <w:rsid w:val="00032331"/>
    <w:rsid w:val="00037A42"/>
    <w:rsid w:val="0004372E"/>
    <w:rsid w:val="000509AE"/>
    <w:rsid w:val="00051A68"/>
    <w:rsid w:val="00052997"/>
    <w:rsid w:val="0006234E"/>
    <w:rsid w:val="00066DF5"/>
    <w:rsid w:val="00067B33"/>
    <w:rsid w:val="00070AB8"/>
    <w:rsid w:val="0007200A"/>
    <w:rsid w:val="00072C8E"/>
    <w:rsid w:val="00075532"/>
    <w:rsid w:val="00080C56"/>
    <w:rsid w:val="00082AD5"/>
    <w:rsid w:val="00082FD9"/>
    <w:rsid w:val="0008301A"/>
    <w:rsid w:val="000831F0"/>
    <w:rsid w:val="0008386D"/>
    <w:rsid w:val="00090C9F"/>
    <w:rsid w:val="000915CB"/>
    <w:rsid w:val="00091938"/>
    <w:rsid w:val="00093A45"/>
    <w:rsid w:val="00095FB7"/>
    <w:rsid w:val="000A0182"/>
    <w:rsid w:val="000A47B0"/>
    <w:rsid w:val="000A66FE"/>
    <w:rsid w:val="000B0559"/>
    <w:rsid w:val="000B325A"/>
    <w:rsid w:val="000B78A5"/>
    <w:rsid w:val="000C0B30"/>
    <w:rsid w:val="000D78CB"/>
    <w:rsid w:val="000F0EF8"/>
    <w:rsid w:val="000F1DE9"/>
    <w:rsid w:val="001018F5"/>
    <w:rsid w:val="0010299F"/>
    <w:rsid w:val="00103508"/>
    <w:rsid w:val="00106C64"/>
    <w:rsid w:val="0011218B"/>
    <w:rsid w:val="00114CAF"/>
    <w:rsid w:val="0011587F"/>
    <w:rsid w:val="0011662D"/>
    <w:rsid w:val="00117234"/>
    <w:rsid w:val="00121304"/>
    <w:rsid w:val="001240FA"/>
    <w:rsid w:val="0012633D"/>
    <w:rsid w:val="0014022B"/>
    <w:rsid w:val="00143CAA"/>
    <w:rsid w:val="00144BF9"/>
    <w:rsid w:val="0014584A"/>
    <w:rsid w:val="001566DE"/>
    <w:rsid w:val="001612F1"/>
    <w:rsid w:val="00163335"/>
    <w:rsid w:val="00163AA3"/>
    <w:rsid w:val="001654D0"/>
    <w:rsid w:val="001713C5"/>
    <w:rsid w:val="00172244"/>
    <w:rsid w:val="00173896"/>
    <w:rsid w:val="00174682"/>
    <w:rsid w:val="0017543A"/>
    <w:rsid w:val="00182065"/>
    <w:rsid w:val="00185C43"/>
    <w:rsid w:val="001908F4"/>
    <w:rsid w:val="00191870"/>
    <w:rsid w:val="00195665"/>
    <w:rsid w:val="00195DDD"/>
    <w:rsid w:val="001973C7"/>
    <w:rsid w:val="00197DCD"/>
    <w:rsid w:val="00197E86"/>
    <w:rsid w:val="001A0E9F"/>
    <w:rsid w:val="001A6899"/>
    <w:rsid w:val="001B2E41"/>
    <w:rsid w:val="001B3642"/>
    <w:rsid w:val="001B49AC"/>
    <w:rsid w:val="001B77FC"/>
    <w:rsid w:val="001B7B4A"/>
    <w:rsid w:val="001C4F20"/>
    <w:rsid w:val="001D07B4"/>
    <w:rsid w:val="001D2987"/>
    <w:rsid w:val="001D46AB"/>
    <w:rsid w:val="001D5A0E"/>
    <w:rsid w:val="001D6F24"/>
    <w:rsid w:val="001E4066"/>
    <w:rsid w:val="001E4EC7"/>
    <w:rsid w:val="001F6C2B"/>
    <w:rsid w:val="00202966"/>
    <w:rsid w:val="00207962"/>
    <w:rsid w:val="00207BD6"/>
    <w:rsid w:val="00211319"/>
    <w:rsid w:val="00211332"/>
    <w:rsid w:val="002118E7"/>
    <w:rsid w:val="00216806"/>
    <w:rsid w:val="00216BC8"/>
    <w:rsid w:val="00220B71"/>
    <w:rsid w:val="00231199"/>
    <w:rsid w:val="002320FC"/>
    <w:rsid w:val="002339C7"/>
    <w:rsid w:val="002454E0"/>
    <w:rsid w:val="002541F1"/>
    <w:rsid w:val="00256049"/>
    <w:rsid w:val="0026652F"/>
    <w:rsid w:val="0027239D"/>
    <w:rsid w:val="002732ED"/>
    <w:rsid w:val="0028032B"/>
    <w:rsid w:val="002852A7"/>
    <w:rsid w:val="00294DA6"/>
    <w:rsid w:val="002A426E"/>
    <w:rsid w:val="002A4C6F"/>
    <w:rsid w:val="002A5A51"/>
    <w:rsid w:val="002A7810"/>
    <w:rsid w:val="002B14D7"/>
    <w:rsid w:val="002B15E1"/>
    <w:rsid w:val="002B77DD"/>
    <w:rsid w:val="002C2927"/>
    <w:rsid w:val="002C52D0"/>
    <w:rsid w:val="002E676F"/>
    <w:rsid w:val="002E7CCD"/>
    <w:rsid w:val="002E7D48"/>
    <w:rsid w:val="002F3E8E"/>
    <w:rsid w:val="002F62E7"/>
    <w:rsid w:val="00301AB9"/>
    <w:rsid w:val="00302C02"/>
    <w:rsid w:val="00305F72"/>
    <w:rsid w:val="00306E95"/>
    <w:rsid w:val="00307924"/>
    <w:rsid w:val="003135FA"/>
    <w:rsid w:val="00313ECF"/>
    <w:rsid w:val="003228FC"/>
    <w:rsid w:val="00322BCD"/>
    <w:rsid w:val="00322D24"/>
    <w:rsid w:val="0032586D"/>
    <w:rsid w:val="00327FDF"/>
    <w:rsid w:val="00335B36"/>
    <w:rsid w:val="003361FF"/>
    <w:rsid w:val="00337668"/>
    <w:rsid w:val="00337C16"/>
    <w:rsid w:val="00337EA1"/>
    <w:rsid w:val="0034105F"/>
    <w:rsid w:val="003416E8"/>
    <w:rsid w:val="00347CA2"/>
    <w:rsid w:val="00350A93"/>
    <w:rsid w:val="0035452F"/>
    <w:rsid w:val="00365A92"/>
    <w:rsid w:val="00371D49"/>
    <w:rsid w:val="003746E0"/>
    <w:rsid w:val="0038081C"/>
    <w:rsid w:val="0038217E"/>
    <w:rsid w:val="0038258C"/>
    <w:rsid w:val="00382BBC"/>
    <w:rsid w:val="00383F34"/>
    <w:rsid w:val="003928FD"/>
    <w:rsid w:val="003A1681"/>
    <w:rsid w:val="003A58AC"/>
    <w:rsid w:val="003B21CA"/>
    <w:rsid w:val="003B397B"/>
    <w:rsid w:val="003B5070"/>
    <w:rsid w:val="003B5A74"/>
    <w:rsid w:val="003C56D4"/>
    <w:rsid w:val="003C5C4E"/>
    <w:rsid w:val="003D07D0"/>
    <w:rsid w:val="003D116D"/>
    <w:rsid w:val="003D7771"/>
    <w:rsid w:val="003E1421"/>
    <w:rsid w:val="003F65B3"/>
    <w:rsid w:val="003F6ADB"/>
    <w:rsid w:val="003F774C"/>
    <w:rsid w:val="004034E3"/>
    <w:rsid w:val="00411696"/>
    <w:rsid w:val="00415E6E"/>
    <w:rsid w:val="004173D5"/>
    <w:rsid w:val="004259B7"/>
    <w:rsid w:val="00430AAB"/>
    <w:rsid w:val="00431192"/>
    <w:rsid w:val="004327E7"/>
    <w:rsid w:val="00440922"/>
    <w:rsid w:val="00443B58"/>
    <w:rsid w:val="00450A2F"/>
    <w:rsid w:val="00451494"/>
    <w:rsid w:val="0045253D"/>
    <w:rsid w:val="0045506D"/>
    <w:rsid w:val="00455580"/>
    <w:rsid w:val="00457802"/>
    <w:rsid w:val="00461CB7"/>
    <w:rsid w:val="00463A38"/>
    <w:rsid w:val="00465184"/>
    <w:rsid w:val="004651F0"/>
    <w:rsid w:val="00465DA8"/>
    <w:rsid w:val="00471F59"/>
    <w:rsid w:val="004740AD"/>
    <w:rsid w:val="0047630E"/>
    <w:rsid w:val="00477169"/>
    <w:rsid w:val="00477BB9"/>
    <w:rsid w:val="00483BC8"/>
    <w:rsid w:val="00483F02"/>
    <w:rsid w:val="004873D6"/>
    <w:rsid w:val="00490962"/>
    <w:rsid w:val="004960FB"/>
    <w:rsid w:val="004A50A1"/>
    <w:rsid w:val="004A532D"/>
    <w:rsid w:val="004A5584"/>
    <w:rsid w:val="004A6BD3"/>
    <w:rsid w:val="004B51D9"/>
    <w:rsid w:val="004B7B59"/>
    <w:rsid w:val="004C067B"/>
    <w:rsid w:val="004C0A90"/>
    <w:rsid w:val="004C48A5"/>
    <w:rsid w:val="004C7722"/>
    <w:rsid w:val="004D3ED0"/>
    <w:rsid w:val="004E55D2"/>
    <w:rsid w:val="004E79A3"/>
    <w:rsid w:val="004F3AE3"/>
    <w:rsid w:val="00504340"/>
    <w:rsid w:val="00504E60"/>
    <w:rsid w:val="0050616D"/>
    <w:rsid w:val="00512201"/>
    <w:rsid w:val="005201F3"/>
    <w:rsid w:val="00521C61"/>
    <w:rsid w:val="005259B4"/>
    <w:rsid w:val="00525C50"/>
    <w:rsid w:val="005300C6"/>
    <w:rsid w:val="00532845"/>
    <w:rsid w:val="005414B6"/>
    <w:rsid w:val="00545A4F"/>
    <w:rsid w:val="00547A68"/>
    <w:rsid w:val="0055070A"/>
    <w:rsid w:val="005531D4"/>
    <w:rsid w:val="00553AE4"/>
    <w:rsid w:val="00557970"/>
    <w:rsid w:val="00562386"/>
    <w:rsid w:val="00562F69"/>
    <w:rsid w:val="005646CD"/>
    <w:rsid w:val="005677F0"/>
    <w:rsid w:val="005729DA"/>
    <w:rsid w:val="005817DC"/>
    <w:rsid w:val="00592A79"/>
    <w:rsid w:val="00594B17"/>
    <w:rsid w:val="005A188F"/>
    <w:rsid w:val="005A2653"/>
    <w:rsid w:val="005A5532"/>
    <w:rsid w:val="005A5FDB"/>
    <w:rsid w:val="005A66D0"/>
    <w:rsid w:val="005A7071"/>
    <w:rsid w:val="005B0599"/>
    <w:rsid w:val="005B1440"/>
    <w:rsid w:val="005B1E0E"/>
    <w:rsid w:val="005B5000"/>
    <w:rsid w:val="005C0D46"/>
    <w:rsid w:val="005C175C"/>
    <w:rsid w:val="005C3564"/>
    <w:rsid w:val="005C423C"/>
    <w:rsid w:val="005C4C9E"/>
    <w:rsid w:val="005C7074"/>
    <w:rsid w:val="005C7C72"/>
    <w:rsid w:val="005D0FAD"/>
    <w:rsid w:val="005D11E6"/>
    <w:rsid w:val="005D1828"/>
    <w:rsid w:val="005D262B"/>
    <w:rsid w:val="005D3C70"/>
    <w:rsid w:val="005D5575"/>
    <w:rsid w:val="005E07F5"/>
    <w:rsid w:val="005E2FDA"/>
    <w:rsid w:val="005E3670"/>
    <w:rsid w:val="006064C2"/>
    <w:rsid w:val="006134A3"/>
    <w:rsid w:val="00625D1D"/>
    <w:rsid w:val="00636AC1"/>
    <w:rsid w:val="00643CA2"/>
    <w:rsid w:val="00644B5C"/>
    <w:rsid w:val="006455BF"/>
    <w:rsid w:val="006500BD"/>
    <w:rsid w:val="00663E86"/>
    <w:rsid w:val="00664784"/>
    <w:rsid w:val="0067250D"/>
    <w:rsid w:val="00672B5C"/>
    <w:rsid w:val="006746AE"/>
    <w:rsid w:val="006763A1"/>
    <w:rsid w:val="00676EB0"/>
    <w:rsid w:val="00687E1D"/>
    <w:rsid w:val="0069222F"/>
    <w:rsid w:val="00692B05"/>
    <w:rsid w:val="00692FB1"/>
    <w:rsid w:val="006A0F3B"/>
    <w:rsid w:val="006A11EB"/>
    <w:rsid w:val="006A12DA"/>
    <w:rsid w:val="006A4489"/>
    <w:rsid w:val="006A5A38"/>
    <w:rsid w:val="006B056F"/>
    <w:rsid w:val="006B7247"/>
    <w:rsid w:val="006C4797"/>
    <w:rsid w:val="006C74C7"/>
    <w:rsid w:val="006C7E52"/>
    <w:rsid w:val="006D33A8"/>
    <w:rsid w:val="006D3EE9"/>
    <w:rsid w:val="006D4EEC"/>
    <w:rsid w:val="006D549B"/>
    <w:rsid w:val="006D7882"/>
    <w:rsid w:val="006F3D65"/>
    <w:rsid w:val="006F4410"/>
    <w:rsid w:val="007048D3"/>
    <w:rsid w:val="00705716"/>
    <w:rsid w:val="00710C86"/>
    <w:rsid w:val="00711B2B"/>
    <w:rsid w:val="00715BEF"/>
    <w:rsid w:val="00720D3A"/>
    <w:rsid w:val="00722C79"/>
    <w:rsid w:val="00723076"/>
    <w:rsid w:val="00724BC8"/>
    <w:rsid w:val="00725CBF"/>
    <w:rsid w:val="00731FEE"/>
    <w:rsid w:val="00733110"/>
    <w:rsid w:val="007347D7"/>
    <w:rsid w:val="00734AFC"/>
    <w:rsid w:val="007370E8"/>
    <w:rsid w:val="007371C8"/>
    <w:rsid w:val="00740824"/>
    <w:rsid w:val="007415FB"/>
    <w:rsid w:val="00742780"/>
    <w:rsid w:val="0074398F"/>
    <w:rsid w:val="007471CE"/>
    <w:rsid w:val="0075587A"/>
    <w:rsid w:val="007638CE"/>
    <w:rsid w:val="00763B1C"/>
    <w:rsid w:val="007643BD"/>
    <w:rsid w:val="0076582F"/>
    <w:rsid w:val="00767AA2"/>
    <w:rsid w:val="00781AE5"/>
    <w:rsid w:val="00783B00"/>
    <w:rsid w:val="00784BA3"/>
    <w:rsid w:val="00785E02"/>
    <w:rsid w:val="007A6766"/>
    <w:rsid w:val="007B0E71"/>
    <w:rsid w:val="007B3176"/>
    <w:rsid w:val="007B31E0"/>
    <w:rsid w:val="007B50C2"/>
    <w:rsid w:val="007B6072"/>
    <w:rsid w:val="007B6659"/>
    <w:rsid w:val="007D147B"/>
    <w:rsid w:val="007D25E3"/>
    <w:rsid w:val="007D3520"/>
    <w:rsid w:val="007E10C4"/>
    <w:rsid w:val="007E2EAB"/>
    <w:rsid w:val="007E7487"/>
    <w:rsid w:val="007F07B6"/>
    <w:rsid w:val="007F43A4"/>
    <w:rsid w:val="007F541B"/>
    <w:rsid w:val="007F7243"/>
    <w:rsid w:val="007F7865"/>
    <w:rsid w:val="00800355"/>
    <w:rsid w:val="00800365"/>
    <w:rsid w:val="00802F3B"/>
    <w:rsid w:val="008059EF"/>
    <w:rsid w:val="00806C77"/>
    <w:rsid w:val="008077C8"/>
    <w:rsid w:val="00807A8D"/>
    <w:rsid w:val="00810B5E"/>
    <w:rsid w:val="008141FA"/>
    <w:rsid w:val="00824B39"/>
    <w:rsid w:val="00827ECA"/>
    <w:rsid w:val="0083559C"/>
    <w:rsid w:val="00840252"/>
    <w:rsid w:val="008418F6"/>
    <w:rsid w:val="00841F93"/>
    <w:rsid w:val="00844CDB"/>
    <w:rsid w:val="00845171"/>
    <w:rsid w:val="00847115"/>
    <w:rsid w:val="00850A46"/>
    <w:rsid w:val="008535E4"/>
    <w:rsid w:val="00857251"/>
    <w:rsid w:val="00857839"/>
    <w:rsid w:val="008604B7"/>
    <w:rsid w:val="008621E2"/>
    <w:rsid w:val="008652CF"/>
    <w:rsid w:val="00867233"/>
    <w:rsid w:val="00867477"/>
    <w:rsid w:val="0087329D"/>
    <w:rsid w:val="008734FB"/>
    <w:rsid w:val="00875E4C"/>
    <w:rsid w:val="00877A33"/>
    <w:rsid w:val="00881361"/>
    <w:rsid w:val="00882013"/>
    <w:rsid w:val="008842CC"/>
    <w:rsid w:val="008939D2"/>
    <w:rsid w:val="008944BA"/>
    <w:rsid w:val="00895262"/>
    <w:rsid w:val="008B3AC7"/>
    <w:rsid w:val="008B7ADC"/>
    <w:rsid w:val="008C762E"/>
    <w:rsid w:val="008D0466"/>
    <w:rsid w:val="008D58A3"/>
    <w:rsid w:val="008D6FB8"/>
    <w:rsid w:val="008E3C43"/>
    <w:rsid w:val="008E733C"/>
    <w:rsid w:val="008F1ED8"/>
    <w:rsid w:val="008F4240"/>
    <w:rsid w:val="008F44EB"/>
    <w:rsid w:val="00904652"/>
    <w:rsid w:val="00904D97"/>
    <w:rsid w:val="00915347"/>
    <w:rsid w:val="0091597C"/>
    <w:rsid w:val="00925097"/>
    <w:rsid w:val="009255BC"/>
    <w:rsid w:val="00927D9E"/>
    <w:rsid w:val="00933CB0"/>
    <w:rsid w:val="009356FF"/>
    <w:rsid w:val="009363CB"/>
    <w:rsid w:val="009440E9"/>
    <w:rsid w:val="00946FF8"/>
    <w:rsid w:val="00952322"/>
    <w:rsid w:val="0095486E"/>
    <w:rsid w:val="00955709"/>
    <w:rsid w:val="009600BE"/>
    <w:rsid w:val="00963F52"/>
    <w:rsid w:val="00965E9A"/>
    <w:rsid w:val="00967FC3"/>
    <w:rsid w:val="00971338"/>
    <w:rsid w:val="00971362"/>
    <w:rsid w:val="00973468"/>
    <w:rsid w:val="00975BC9"/>
    <w:rsid w:val="00976494"/>
    <w:rsid w:val="0097667A"/>
    <w:rsid w:val="00982D62"/>
    <w:rsid w:val="00983D31"/>
    <w:rsid w:val="00983E92"/>
    <w:rsid w:val="00985597"/>
    <w:rsid w:val="00995293"/>
    <w:rsid w:val="00996F54"/>
    <w:rsid w:val="009A2BA8"/>
    <w:rsid w:val="009B5E3F"/>
    <w:rsid w:val="009C0351"/>
    <w:rsid w:val="009C1D6C"/>
    <w:rsid w:val="009C5BB5"/>
    <w:rsid w:val="009C5F02"/>
    <w:rsid w:val="009C7D97"/>
    <w:rsid w:val="009D3FE7"/>
    <w:rsid w:val="009E0471"/>
    <w:rsid w:val="009F12FE"/>
    <w:rsid w:val="009F1B21"/>
    <w:rsid w:val="00A02CA9"/>
    <w:rsid w:val="00A03086"/>
    <w:rsid w:val="00A12B91"/>
    <w:rsid w:val="00A135D7"/>
    <w:rsid w:val="00A20296"/>
    <w:rsid w:val="00A20D7C"/>
    <w:rsid w:val="00A35D09"/>
    <w:rsid w:val="00A37D5D"/>
    <w:rsid w:val="00A40324"/>
    <w:rsid w:val="00A405B4"/>
    <w:rsid w:val="00A40F39"/>
    <w:rsid w:val="00A41803"/>
    <w:rsid w:val="00A51AE2"/>
    <w:rsid w:val="00A52F8E"/>
    <w:rsid w:val="00A530B7"/>
    <w:rsid w:val="00A5743F"/>
    <w:rsid w:val="00A5766E"/>
    <w:rsid w:val="00A6018B"/>
    <w:rsid w:val="00A6044C"/>
    <w:rsid w:val="00A6146C"/>
    <w:rsid w:val="00A6469C"/>
    <w:rsid w:val="00A7012C"/>
    <w:rsid w:val="00A71F60"/>
    <w:rsid w:val="00A7577E"/>
    <w:rsid w:val="00A827DD"/>
    <w:rsid w:val="00A83EB4"/>
    <w:rsid w:val="00A842BC"/>
    <w:rsid w:val="00A84FCC"/>
    <w:rsid w:val="00A8531B"/>
    <w:rsid w:val="00A858DF"/>
    <w:rsid w:val="00A870B2"/>
    <w:rsid w:val="00A87B2C"/>
    <w:rsid w:val="00A932C6"/>
    <w:rsid w:val="00A93DA4"/>
    <w:rsid w:val="00AA4D94"/>
    <w:rsid w:val="00AC0256"/>
    <w:rsid w:val="00AC07D7"/>
    <w:rsid w:val="00AC577F"/>
    <w:rsid w:val="00AC759F"/>
    <w:rsid w:val="00AD030D"/>
    <w:rsid w:val="00AD14DD"/>
    <w:rsid w:val="00AD30FB"/>
    <w:rsid w:val="00AE09E5"/>
    <w:rsid w:val="00AE0C89"/>
    <w:rsid w:val="00AE18E0"/>
    <w:rsid w:val="00AE39B4"/>
    <w:rsid w:val="00AE43D4"/>
    <w:rsid w:val="00AF1082"/>
    <w:rsid w:val="00AF148E"/>
    <w:rsid w:val="00AF7AE2"/>
    <w:rsid w:val="00B00BDA"/>
    <w:rsid w:val="00B025FC"/>
    <w:rsid w:val="00B0515D"/>
    <w:rsid w:val="00B126A9"/>
    <w:rsid w:val="00B2218B"/>
    <w:rsid w:val="00B23732"/>
    <w:rsid w:val="00B273B4"/>
    <w:rsid w:val="00B44788"/>
    <w:rsid w:val="00B44C83"/>
    <w:rsid w:val="00B46207"/>
    <w:rsid w:val="00B529F1"/>
    <w:rsid w:val="00B54D8D"/>
    <w:rsid w:val="00B57FED"/>
    <w:rsid w:val="00B6106D"/>
    <w:rsid w:val="00B618C8"/>
    <w:rsid w:val="00B61B3E"/>
    <w:rsid w:val="00B628DF"/>
    <w:rsid w:val="00B62FBB"/>
    <w:rsid w:val="00B87325"/>
    <w:rsid w:val="00B92BB4"/>
    <w:rsid w:val="00B934C5"/>
    <w:rsid w:val="00B9791B"/>
    <w:rsid w:val="00B97F6B"/>
    <w:rsid w:val="00BA08CF"/>
    <w:rsid w:val="00BA1805"/>
    <w:rsid w:val="00BA7259"/>
    <w:rsid w:val="00BB36F6"/>
    <w:rsid w:val="00BC0ABF"/>
    <w:rsid w:val="00BC14BB"/>
    <w:rsid w:val="00BC1C10"/>
    <w:rsid w:val="00BC652D"/>
    <w:rsid w:val="00BD010A"/>
    <w:rsid w:val="00BD0BA0"/>
    <w:rsid w:val="00BD3AA1"/>
    <w:rsid w:val="00BD4BE2"/>
    <w:rsid w:val="00BE0F49"/>
    <w:rsid w:val="00BE469F"/>
    <w:rsid w:val="00BF1AED"/>
    <w:rsid w:val="00BF30A1"/>
    <w:rsid w:val="00BF439E"/>
    <w:rsid w:val="00BF558D"/>
    <w:rsid w:val="00C06447"/>
    <w:rsid w:val="00C11E5F"/>
    <w:rsid w:val="00C167B6"/>
    <w:rsid w:val="00C20299"/>
    <w:rsid w:val="00C21DDB"/>
    <w:rsid w:val="00C27C75"/>
    <w:rsid w:val="00C348ED"/>
    <w:rsid w:val="00C36C70"/>
    <w:rsid w:val="00C438A4"/>
    <w:rsid w:val="00C54145"/>
    <w:rsid w:val="00C565E2"/>
    <w:rsid w:val="00C5797C"/>
    <w:rsid w:val="00C62F32"/>
    <w:rsid w:val="00C667E3"/>
    <w:rsid w:val="00C7200C"/>
    <w:rsid w:val="00C7277F"/>
    <w:rsid w:val="00C8016A"/>
    <w:rsid w:val="00C83073"/>
    <w:rsid w:val="00C83F3D"/>
    <w:rsid w:val="00C83FA6"/>
    <w:rsid w:val="00C90143"/>
    <w:rsid w:val="00C91300"/>
    <w:rsid w:val="00C95EF8"/>
    <w:rsid w:val="00CA3D26"/>
    <w:rsid w:val="00CA70A7"/>
    <w:rsid w:val="00CB01E1"/>
    <w:rsid w:val="00CB1A95"/>
    <w:rsid w:val="00CB3D09"/>
    <w:rsid w:val="00CC1622"/>
    <w:rsid w:val="00CC291A"/>
    <w:rsid w:val="00CC5CDA"/>
    <w:rsid w:val="00CD1F09"/>
    <w:rsid w:val="00CD45F9"/>
    <w:rsid w:val="00CD4CB9"/>
    <w:rsid w:val="00CD7018"/>
    <w:rsid w:val="00CE02D4"/>
    <w:rsid w:val="00CE050B"/>
    <w:rsid w:val="00CE0B13"/>
    <w:rsid w:val="00CE2EB6"/>
    <w:rsid w:val="00CE729D"/>
    <w:rsid w:val="00CE7877"/>
    <w:rsid w:val="00CF1625"/>
    <w:rsid w:val="00CF1A24"/>
    <w:rsid w:val="00CF1AB2"/>
    <w:rsid w:val="00CF3A48"/>
    <w:rsid w:val="00CF77DF"/>
    <w:rsid w:val="00D01754"/>
    <w:rsid w:val="00D041A6"/>
    <w:rsid w:val="00D07EE5"/>
    <w:rsid w:val="00D11C35"/>
    <w:rsid w:val="00D22672"/>
    <w:rsid w:val="00D248F3"/>
    <w:rsid w:val="00D30188"/>
    <w:rsid w:val="00D31D2B"/>
    <w:rsid w:val="00D34CEF"/>
    <w:rsid w:val="00D364DD"/>
    <w:rsid w:val="00D369D8"/>
    <w:rsid w:val="00D36D0F"/>
    <w:rsid w:val="00D4062A"/>
    <w:rsid w:val="00D4564A"/>
    <w:rsid w:val="00D46AFF"/>
    <w:rsid w:val="00D4758C"/>
    <w:rsid w:val="00D47BDD"/>
    <w:rsid w:val="00D47F14"/>
    <w:rsid w:val="00D51140"/>
    <w:rsid w:val="00D52E78"/>
    <w:rsid w:val="00D61B1D"/>
    <w:rsid w:val="00D63FED"/>
    <w:rsid w:val="00D66F42"/>
    <w:rsid w:val="00D67DF0"/>
    <w:rsid w:val="00D707B3"/>
    <w:rsid w:val="00D74472"/>
    <w:rsid w:val="00D763BF"/>
    <w:rsid w:val="00D85B14"/>
    <w:rsid w:val="00D865C0"/>
    <w:rsid w:val="00D877C7"/>
    <w:rsid w:val="00D87ADC"/>
    <w:rsid w:val="00D9144B"/>
    <w:rsid w:val="00D95717"/>
    <w:rsid w:val="00D96767"/>
    <w:rsid w:val="00DA3293"/>
    <w:rsid w:val="00DA3333"/>
    <w:rsid w:val="00DA34C8"/>
    <w:rsid w:val="00DA747D"/>
    <w:rsid w:val="00DB0BF0"/>
    <w:rsid w:val="00DB19D9"/>
    <w:rsid w:val="00DB3FE5"/>
    <w:rsid w:val="00DB46F8"/>
    <w:rsid w:val="00DB5775"/>
    <w:rsid w:val="00DC0B4C"/>
    <w:rsid w:val="00DC0E01"/>
    <w:rsid w:val="00DC2026"/>
    <w:rsid w:val="00DD007C"/>
    <w:rsid w:val="00DD4DD4"/>
    <w:rsid w:val="00DE1D4A"/>
    <w:rsid w:val="00DE6E0D"/>
    <w:rsid w:val="00DE6E60"/>
    <w:rsid w:val="00DF179E"/>
    <w:rsid w:val="00DF35D2"/>
    <w:rsid w:val="00DF361D"/>
    <w:rsid w:val="00DF43DF"/>
    <w:rsid w:val="00DF4C39"/>
    <w:rsid w:val="00E0139C"/>
    <w:rsid w:val="00E03B67"/>
    <w:rsid w:val="00E13F58"/>
    <w:rsid w:val="00E14F5C"/>
    <w:rsid w:val="00E17488"/>
    <w:rsid w:val="00E21B0E"/>
    <w:rsid w:val="00E2389E"/>
    <w:rsid w:val="00E320FB"/>
    <w:rsid w:val="00E3435B"/>
    <w:rsid w:val="00E3444C"/>
    <w:rsid w:val="00E47B54"/>
    <w:rsid w:val="00E50289"/>
    <w:rsid w:val="00E50DAB"/>
    <w:rsid w:val="00E54E38"/>
    <w:rsid w:val="00E563EB"/>
    <w:rsid w:val="00E62220"/>
    <w:rsid w:val="00E62A20"/>
    <w:rsid w:val="00E62ED7"/>
    <w:rsid w:val="00E73AD8"/>
    <w:rsid w:val="00E81997"/>
    <w:rsid w:val="00E92EF7"/>
    <w:rsid w:val="00E9440F"/>
    <w:rsid w:val="00E9535E"/>
    <w:rsid w:val="00E95BF4"/>
    <w:rsid w:val="00EA36AA"/>
    <w:rsid w:val="00EA4B79"/>
    <w:rsid w:val="00EA56B5"/>
    <w:rsid w:val="00EA592A"/>
    <w:rsid w:val="00EA7EF2"/>
    <w:rsid w:val="00EB301E"/>
    <w:rsid w:val="00EB6A13"/>
    <w:rsid w:val="00EC254B"/>
    <w:rsid w:val="00EC40D5"/>
    <w:rsid w:val="00EC7B84"/>
    <w:rsid w:val="00ED3C87"/>
    <w:rsid w:val="00ED429E"/>
    <w:rsid w:val="00ED7488"/>
    <w:rsid w:val="00EE0D5D"/>
    <w:rsid w:val="00EE579C"/>
    <w:rsid w:val="00EE5A09"/>
    <w:rsid w:val="00EE7E3B"/>
    <w:rsid w:val="00EF06AF"/>
    <w:rsid w:val="00EF12E0"/>
    <w:rsid w:val="00EF1F93"/>
    <w:rsid w:val="00F02205"/>
    <w:rsid w:val="00F02969"/>
    <w:rsid w:val="00F041A8"/>
    <w:rsid w:val="00F070A3"/>
    <w:rsid w:val="00F13778"/>
    <w:rsid w:val="00F15F91"/>
    <w:rsid w:val="00F167CC"/>
    <w:rsid w:val="00F207BF"/>
    <w:rsid w:val="00F21556"/>
    <w:rsid w:val="00F22178"/>
    <w:rsid w:val="00F23380"/>
    <w:rsid w:val="00F2779B"/>
    <w:rsid w:val="00F310FE"/>
    <w:rsid w:val="00F32025"/>
    <w:rsid w:val="00F3496D"/>
    <w:rsid w:val="00F34BEF"/>
    <w:rsid w:val="00F359A0"/>
    <w:rsid w:val="00F374AB"/>
    <w:rsid w:val="00F40BE4"/>
    <w:rsid w:val="00F41BBD"/>
    <w:rsid w:val="00F41EA1"/>
    <w:rsid w:val="00F450F7"/>
    <w:rsid w:val="00F506B2"/>
    <w:rsid w:val="00F5089B"/>
    <w:rsid w:val="00F55667"/>
    <w:rsid w:val="00F5674C"/>
    <w:rsid w:val="00F62604"/>
    <w:rsid w:val="00F65EAC"/>
    <w:rsid w:val="00F7137F"/>
    <w:rsid w:val="00F71DFD"/>
    <w:rsid w:val="00F75BA3"/>
    <w:rsid w:val="00F809C5"/>
    <w:rsid w:val="00F80AC4"/>
    <w:rsid w:val="00F84B7F"/>
    <w:rsid w:val="00F873F7"/>
    <w:rsid w:val="00F87AA4"/>
    <w:rsid w:val="00F93701"/>
    <w:rsid w:val="00F93FD5"/>
    <w:rsid w:val="00F943DB"/>
    <w:rsid w:val="00FA0E29"/>
    <w:rsid w:val="00FA13A6"/>
    <w:rsid w:val="00FA40B0"/>
    <w:rsid w:val="00FB010B"/>
    <w:rsid w:val="00FB4A3E"/>
    <w:rsid w:val="00FB5DF8"/>
    <w:rsid w:val="00FB68A2"/>
    <w:rsid w:val="00FC5366"/>
    <w:rsid w:val="00FC606C"/>
    <w:rsid w:val="00FD2BA9"/>
    <w:rsid w:val="00FD47BD"/>
    <w:rsid w:val="00FE00EE"/>
    <w:rsid w:val="00FE1222"/>
    <w:rsid w:val="00FE5944"/>
    <w:rsid w:val="00FF059E"/>
    <w:rsid w:val="00FF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62966B"/>
  <w15:chartTrackingRefBased/>
  <w15:docId w15:val="{EFAB143A-7C6E-434B-9F85-A45D8401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uiPriority="2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F42"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CB3D09"/>
    <w:pPr>
      <w:keepNext/>
      <w:spacing w:before="360" w:after="120"/>
      <w:outlineLvl w:val="0"/>
    </w:pPr>
    <w:rPr>
      <w:rFonts w:ascii="Franklin Gothic Demi" w:hAnsi="Franklin Gothic Demi"/>
      <w:caps/>
      <w:color w:val="084A7D"/>
      <w:sz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B3D09"/>
    <w:pPr>
      <w:outlineLvl w:val="1"/>
    </w:pPr>
    <w:rPr>
      <w:caps w:val="0"/>
      <w:color w:val="auto"/>
      <w:sz w:val="22"/>
      <w:szCs w:val="2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15347"/>
    <w:pPr>
      <w:numPr>
        <w:ilvl w:val="2"/>
      </w:numPr>
      <w:outlineLvl w:val="2"/>
    </w:pPr>
    <w:rPr>
      <w:rFonts w:ascii="Franklin Gothic Medium" w:hAnsi="Franklin Gothic Medium"/>
      <w:i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9363CB"/>
    <w:pPr>
      <w:keepLines/>
      <w:numPr>
        <w:ilvl w:val="3"/>
      </w:numPr>
      <w:outlineLvl w:val="3"/>
    </w:pPr>
    <w:rPr>
      <w:rFonts w:eastAsia="Times New Roman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DB"/>
    <w:pPr>
      <w:keepNext/>
      <w:keepLines/>
      <w:spacing w:before="40" w:after="0"/>
      <w:ind w:left="4320" w:hanging="36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C21DDB"/>
    <w:pPr>
      <w:keepNext/>
      <w:keepLines/>
      <w:spacing w:before="40" w:after="0"/>
      <w:ind w:left="5040" w:hanging="18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C21DDB"/>
    <w:pPr>
      <w:keepNext/>
      <w:keepLines/>
      <w:spacing w:before="40" w:after="0"/>
      <w:ind w:left="5760" w:hanging="36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C21DDB"/>
    <w:pPr>
      <w:keepNext/>
      <w:keepLines/>
      <w:spacing w:before="40" w:after="0"/>
      <w:ind w:left="648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DB"/>
    <w:pPr>
      <w:keepNext/>
      <w:keepLines/>
      <w:spacing w:before="40" w:after="0"/>
      <w:ind w:left="720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3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D46AFF"/>
    <w:rPr>
      <w:rFonts w:ascii="Franklin Gothic Demi" w:hAnsi="Franklin Gothic Demi"/>
      <w:caps/>
      <w:color w:val="084A7D"/>
      <w:sz w:val="28"/>
      <w:szCs w:val="32"/>
    </w:rPr>
  </w:style>
  <w:style w:type="numbering" w:customStyle="1" w:styleId="Headers">
    <w:name w:val="Headers"/>
    <w:uiPriority w:val="99"/>
    <w:rsid w:val="00CB3D09"/>
    <w:pPr>
      <w:numPr>
        <w:numId w:val="7"/>
      </w:numPr>
    </w:pPr>
  </w:style>
  <w:style w:type="paragraph" w:styleId="Header">
    <w:name w:val="header"/>
    <w:aliases w:val="(Alt-H),h"/>
    <w:basedOn w:val="Normal"/>
    <w:link w:val="HeaderChar"/>
    <w:uiPriority w:val="99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(Alt-H) Char,h Char"/>
    <w:link w:val="Header"/>
    <w:uiPriority w:val="99"/>
    <w:rsid w:val="005E07F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E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qFormat/>
    <w:rsid w:val="005B1E0E"/>
    <w:pPr>
      <w:spacing w:before="120"/>
    </w:pPr>
    <w:rPr>
      <w:color w:val="7D645A"/>
    </w:rPr>
  </w:style>
  <w:style w:type="paragraph" w:styleId="Footer">
    <w:name w:val="footer"/>
    <w:basedOn w:val="Normal"/>
    <w:link w:val="FooterChar"/>
    <w:uiPriority w:val="99"/>
    <w:unhideWhenUsed/>
    <w:rsid w:val="005E0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E07F5"/>
    <w:rPr>
      <w:sz w:val="22"/>
      <w:szCs w:val="22"/>
    </w:rPr>
  </w:style>
  <w:style w:type="character" w:customStyle="1" w:styleId="Heading2Char">
    <w:name w:val="Heading 2 Char"/>
    <w:link w:val="Heading2"/>
    <w:uiPriority w:val="9"/>
    <w:rsid w:val="00CB3D09"/>
    <w:rPr>
      <w:rFonts w:ascii="Franklin Gothic Demi" w:hAnsi="Franklin Gothic Dem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63A38"/>
    <w:pPr>
      <w:spacing w:after="120" w:line="240" w:lineRule="auto"/>
    </w:pPr>
    <w:rPr>
      <w:rFonts w:ascii="Franklin Gothic Demi" w:hAnsi="Franklin Gothic Demi"/>
      <w:color w:val="084A7D"/>
      <w:sz w:val="32"/>
      <w:szCs w:val="44"/>
    </w:rPr>
  </w:style>
  <w:style w:type="character" w:customStyle="1" w:styleId="TitleChar">
    <w:name w:val="Title Char"/>
    <w:link w:val="Title"/>
    <w:uiPriority w:val="10"/>
    <w:rsid w:val="00463A38"/>
    <w:rPr>
      <w:rFonts w:ascii="Franklin Gothic Demi" w:hAnsi="Franklin Gothic Demi"/>
      <w:color w:val="084A7D"/>
      <w:sz w:val="32"/>
      <w:szCs w:val="44"/>
    </w:rPr>
  </w:style>
  <w:style w:type="character" w:styleId="IntenseEmphasis">
    <w:name w:val="Intense Emphasis"/>
    <w:uiPriority w:val="21"/>
    <w:unhideWhenUsed/>
    <w:rsid w:val="00636AC1"/>
    <w:rPr>
      <w:b/>
      <w:bCs/>
      <w:i/>
      <w:iCs/>
      <w:color w:val="4F81BD"/>
    </w:rPr>
  </w:style>
  <w:style w:type="paragraph" w:customStyle="1" w:styleId="Tableheading1">
    <w:name w:val="Table heading 1"/>
    <w:basedOn w:val="Tabletext"/>
    <w:qFormat/>
    <w:rsid w:val="0055070A"/>
    <w:pPr>
      <w:keepNext/>
    </w:pPr>
    <w:rPr>
      <w:rFonts w:ascii="Franklin Gothic Demi" w:hAnsi="Franklin Gothic Demi"/>
      <w:color w:val="FFFFFF"/>
    </w:rPr>
  </w:style>
  <w:style w:type="character" w:customStyle="1" w:styleId="Heading3Char">
    <w:name w:val="Heading 3 Char"/>
    <w:link w:val="Heading3"/>
    <w:uiPriority w:val="9"/>
    <w:rsid w:val="00915347"/>
    <w:rPr>
      <w:rFonts w:ascii="Franklin Gothic Medium" w:hAnsi="Franklin Gothic Medium"/>
      <w:i/>
      <w:sz w:val="22"/>
      <w:szCs w:val="22"/>
    </w:rPr>
  </w:style>
  <w:style w:type="character" w:customStyle="1" w:styleId="Links">
    <w:name w:val="Links"/>
    <w:aliases w:val="emails,documents"/>
    <w:uiPriority w:val="1"/>
    <w:qFormat/>
    <w:rsid w:val="005C0D46"/>
    <w:rPr>
      <w:color w:val="0B6AB1"/>
      <w:u w:val="single"/>
    </w:rPr>
  </w:style>
  <w:style w:type="paragraph" w:customStyle="1" w:styleId="Tabletext">
    <w:name w:val="Table text"/>
    <w:qFormat/>
    <w:rsid w:val="00EC7B84"/>
    <w:pPr>
      <w:spacing w:before="40" w:after="40"/>
    </w:pPr>
    <w:rPr>
      <w:sz w:val="18"/>
      <w:szCs w:val="22"/>
    </w:rPr>
  </w:style>
  <w:style w:type="paragraph" w:styleId="TOC2">
    <w:name w:val="toc 2"/>
    <w:next w:val="Normal"/>
    <w:autoRedefine/>
    <w:uiPriority w:val="39"/>
    <w:unhideWhenUsed/>
    <w:rsid w:val="00F34BEF"/>
    <w:pPr>
      <w:tabs>
        <w:tab w:val="right" w:leader="dot" w:pos="9350"/>
      </w:tabs>
      <w:spacing w:line="360" w:lineRule="auto"/>
      <w:ind w:left="720"/>
    </w:pPr>
    <w:rPr>
      <w:sz w:val="22"/>
      <w:szCs w:val="22"/>
    </w:rPr>
  </w:style>
  <w:style w:type="paragraph" w:styleId="TOC1">
    <w:name w:val="toc 1"/>
    <w:next w:val="Normal"/>
    <w:autoRedefine/>
    <w:uiPriority w:val="39"/>
    <w:unhideWhenUsed/>
    <w:rsid w:val="00F34BEF"/>
    <w:pPr>
      <w:spacing w:line="360" w:lineRule="auto"/>
    </w:pPr>
    <w:rPr>
      <w:b/>
      <w:sz w:val="22"/>
      <w:szCs w:val="22"/>
    </w:rPr>
  </w:style>
  <w:style w:type="paragraph" w:styleId="TOC3">
    <w:name w:val="toc 3"/>
    <w:next w:val="Normal"/>
    <w:autoRedefine/>
    <w:uiPriority w:val="39"/>
    <w:unhideWhenUsed/>
    <w:rsid w:val="00F34BEF"/>
    <w:pPr>
      <w:spacing w:line="360" w:lineRule="auto"/>
      <w:ind w:left="1080"/>
    </w:pPr>
    <w:rPr>
      <w:sz w:val="22"/>
      <w:szCs w:val="22"/>
    </w:rPr>
  </w:style>
  <w:style w:type="character" w:styleId="Hyperlink">
    <w:name w:val="Hyperlink"/>
    <w:uiPriority w:val="99"/>
    <w:unhideWhenUsed/>
    <w:rsid w:val="00066DF5"/>
    <w:rPr>
      <w:color w:val="0000FF"/>
      <w:u w:val="single"/>
    </w:rPr>
  </w:style>
  <w:style w:type="paragraph" w:customStyle="1" w:styleId="Figure">
    <w:name w:val="Figure"/>
    <w:basedOn w:val="Caption"/>
    <w:next w:val="Normal"/>
    <w:qFormat/>
    <w:rsid w:val="0011662D"/>
  </w:style>
  <w:style w:type="paragraph" w:styleId="NormalWeb">
    <w:name w:val="Normal (Web)"/>
    <w:basedOn w:val="Normal"/>
    <w:uiPriority w:val="99"/>
    <w:semiHidden/>
    <w:unhideWhenUsed/>
    <w:rsid w:val="002E7CC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ullet1">
    <w:name w:val="Bullet 1"/>
    <w:basedOn w:val="Normal"/>
    <w:qFormat/>
    <w:rsid w:val="00EC7B84"/>
    <w:pPr>
      <w:numPr>
        <w:numId w:val="3"/>
      </w:numPr>
      <w:ind w:left="720"/>
    </w:pPr>
  </w:style>
  <w:style w:type="paragraph" w:customStyle="1" w:styleId="Tablebullet1">
    <w:name w:val="Table bullet 1"/>
    <w:basedOn w:val="Tabletext"/>
    <w:qFormat/>
    <w:rsid w:val="0027239D"/>
    <w:pPr>
      <w:numPr>
        <w:numId w:val="4"/>
      </w:numPr>
      <w:ind w:left="216" w:hanging="216"/>
    </w:pPr>
  </w:style>
  <w:style w:type="numbering" w:customStyle="1" w:styleId="Headings">
    <w:name w:val="Headings"/>
    <w:uiPriority w:val="99"/>
    <w:rsid w:val="001612F1"/>
    <w:pPr>
      <w:numPr>
        <w:numId w:val="5"/>
      </w:numPr>
    </w:pPr>
  </w:style>
  <w:style w:type="character" w:customStyle="1" w:styleId="Heading4Char">
    <w:name w:val="Heading 4 Char"/>
    <w:link w:val="Heading4"/>
    <w:uiPriority w:val="9"/>
    <w:rsid w:val="009363CB"/>
    <w:rPr>
      <w:rFonts w:ascii="Franklin Gothic Medium" w:eastAsia="Times New Roman" w:hAnsi="Franklin Gothic Medium" w:cs="Times New Roman"/>
      <w:bCs/>
      <w:i/>
      <w:iCs/>
      <w:sz w:val="22"/>
      <w:szCs w:val="22"/>
    </w:rPr>
  </w:style>
  <w:style w:type="paragraph" w:styleId="ListParagraph">
    <w:name w:val="List Paragraph"/>
    <w:basedOn w:val="Normal"/>
    <w:qFormat/>
    <w:rsid w:val="00CB3D09"/>
    <w:pPr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800355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72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048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8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8D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8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48D3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DB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C21DDB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C21DDB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Heading8Char">
    <w:name w:val="Heading 8 Char"/>
    <w:basedOn w:val="DefaultParagraphFont"/>
    <w:link w:val="Heading8"/>
    <w:rsid w:val="00C21DD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D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eading2">
    <w:name w:val="C Heading 2"/>
    <w:basedOn w:val="CHeading1"/>
    <w:qFormat/>
    <w:rsid w:val="00C21DDB"/>
    <w:pPr>
      <w:spacing w:before="240"/>
      <w:ind w:left="540" w:hanging="540"/>
    </w:pPr>
  </w:style>
  <w:style w:type="paragraph" w:customStyle="1" w:styleId="CHeading1">
    <w:name w:val="C Heading 1"/>
    <w:basedOn w:val="Heading1"/>
    <w:next w:val="CHeading2"/>
    <w:qFormat/>
    <w:rsid w:val="00C21DDB"/>
    <w:pPr>
      <w:tabs>
        <w:tab w:val="left" w:pos="3600"/>
      </w:tabs>
      <w:spacing w:after="200" w:line="276" w:lineRule="auto"/>
      <w:ind w:left="547" w:hanging="547"/>
    </w:pPr>
    <w:rPr>
      <w:rFonts w:ascii="Georgia" w:hAnsi="Georgia"/>
      <w:b/>
      <w:caps w:val="0"/>
      <w:color w:val="auto"/>
      <w:sz w:val="22"/>
      <w:szCs w:val="22"/>
    </w:rPr>
  </w:style>
  <w:style w:type="paragraph" w:customStyle="1" w:styleId="CHeading3">
    <w:name w:val="C Heading 3"/>
    <w:basedOn w:val="Heading3"/>
    <w:qFormat/>
    <w:rsid w:val="00C21DDB"/>
    <w:pPr>
      <w:numPr>
        <w:ilvl w:val="0"/>
      </w:numPr>
      <w:spacing w:before="240" w:after="200" w:line="276" w:lineRule="auto"/>
      <w:ind w:left="1353" w:hanging="806"/>
      <w:contextualSpacing/>
    </w:pPr>
    <w:rPr>
      <w:rFonts w:ascii="Georgia" w:hAnsi="Georgia"/>
      <w:b/>
    </w:rPr>
  </w:style>
  <w:style w:type="paragraph" w:customStyle="1" w:styleId="CNormal">
    <w:name w:val="C Normal"/>
    <w:basedOn w:val="Normal"/>
    <w:uiPriority w:val="99"/>
    <w:qFormat/>
    <w:rsid w:val="00C21DDB"/>
    <w:pPr>
      <w:spacing w:before="20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%20behr\AppData\Local\Temp\1\notes8BCE1C\form_LaborCategoryWaiver%20-%20no%20col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25EBB71FBCAB40B30E21652202FC34" ma:contentTypeVersion="59" ma:contentTypeDescription="Create a new document." ma:contentTypeScope="" ma:versionID="86856163360e55d76cd26679f15a36c3">
  <xsd:schema xmlns:xsd="http://www.w3.org/2001/XMLSchema" xmlns:xs="http://www.w3.org/2001/XMLSchema" xmlns:p="http://schemas.microsoft.com/office/2006/metadata/properties" xmlns:ns2="6f4b7120-b9c4-412d-8713-f9de68770b69" xmlns:ns3="aa8a17a7-3318-49ce-8b72-e85801b1df3c" xmlns:ns4="bcc0f8df-7cb9-454d-8618-3f2774968601" targetNamespace="http://schemas.microsoft.com/office/2006/metadata/properties" ma:root="true" ma:fieldsID="5a883f7e0f57cfa2f8580409a9f67364" ns2:_="" ns3:_="" ns4:_="">
    <xsd:import namespace="6f4b7120-b9c4-412d-8713-f9de68770b69"/>
    <xsd:import namespace="aa8a17a7-3318-49ce-8b72-e85801b1df3c"/>
    <xsd:import namespace="bcc0f8df-7cb9-454d-8618-3f2774968601"/>
    <xsd:element name="properties">
      <xsd:complexType>
        <xsd:sequence>
          <xsd:element name="documentManagement">
            <xsd:complexType>
              <xsd:all>
                <xsd:element ref="ns2:Account_x0020_Id" minOccurs="0"/>
                <xsd:element ref="ns2:Action_x0020_Item_x0020_Status" minOccurs="0"/>
                <xsd:element ref="ns2:eDocSetID" minOccurs="0"/>
                <xsd:element ref="ns2:eSupportingOrganization" minOccurs="0"/>
                <xsd:element ref="ns2:eMOALookUp" minOccurs="0"/>
                <xsd:element ref="ns2:eAssignedPMO" minOccurs="0"/>
                <xsd:element ref="ns2:eAssignedCSPost" minOccurs="0"/>
                <xsd:element ref="ns3:ePANumberLookupID" minOccurs="0"/>
                <xsd:element ref="ns3:ePANumberLookupID_x003a_ID" minOccurs="0"/>
                <xsd:element ref="ns3:ePANumberLookupID_x003a_Project_x0020_Title" minOccurs="0"/>
                <xsd:element ref="ns3:ePANumberLookupID_x003a_PA_x0020_Number" minOccurs="0"/>
                <xsd:element ref="ns3:ePANumberLookupID_x003a_PA_x0020_Status" minOccurs="0"/>
                <xsd:element ref="ns2:eAssignedCOR" minOccurs="0"/>
                <xsd:element ref="ns2:eAssignedTL" minOccurs="0"/>
                <xsd:element ref="ns2:eAssignedCOPost" minOccurs="0"/>
                <xsd:element ref="ns3:eTONumberLookupID" minOccurs="0"/>
                <xsd:element ref="ns3:eTONumberLookupID_x003a_ID" minOccurs="0"/>
                <xsd:element ref="ns3:eTONumberLookupID_x003a_MOA_x0020_Holder_x0020_Name_x0020__x002f__x0020_Number" minOccurs="0"/>
                <xsd:element ref="ns3:eTONumberLookupID_x003a_Status" minOccurs="0"/>
                <xsd:element ref="ns3:eTONumberLookupID_x003a_MOA_x0020_Holder_x0020_Number" minOccurs="0"/>
                <xsd:element ref="ns3:eTONumberLookupID_x003a_Project_x0020_Title" minOccurs="0"/>
                <xsd:element ref="ns3:eTONumberLookupID_x003a_MOA_x0020_Contract_x0020_Number" minOccurs="0"/>
                <xsd:element ref="ns2:eAssignedCSPre" minOccurs="0"/>
                <xsd:element ref="ns2:eAssignedCOPre" minOccurs="0"/>
                <xsd:element ref="ns4:SetFlag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b7120-b9c4-412d-8713-f9de68770b69" elementFormDefault="qualified">
    <xsd:import namespace="http://schemas.microsoft.com/office/2006/documentManagement/types"/>
    <xsd:import namespace="http://schemas.microsoft.com/office/infopath/2007/PartnerControls"/>
    <xsd:element name="Account_x0020_Id" ma:index="8" nillable="true" ma:displayName="Account Id" ma:internalName="Account_x0020_Id" ma:readOnly="true">
      <xsd:simpleType>
        <xsd:restriction base="dms:Text"/>
      </xsd:simpleType>
    </xsd:element>
    <xsd:element name="Action_x0020_Item_x0020_Status" ma:index="9" nillable="true" ma:displayName="Action Item Status" ma:internalName="Action_x0020_Item_x0020_Status" ma:readOnly="true">
      <xsd:simpleType>
        <xsd:restriction base="dms:Text"/>
      </xsd:simpleType>
    </xsd:element>
    <xsd:element name="eDocSetID" ma:index="10" nillable="true" ma:displayName="eDocSetID" ma:description="used in Green Folder" ma:indexed="true" ma:internalName="eDocSetID">
      <xsd:simpleType>
        <xsd:restriction base="dms:Text">
          <xsd:maxLength value="255"/>
        </xsd:restriction>
      </xsd:simpleType>
    </xsd:element>
    <xsd:element name="eSupportingOrganization" ma:index="11" nillable="true" ma:displayName="Supporting Organization" ma:format="Dropdown" ma:indexed="true" ma:internalName="eSupportingOrganization">
      <xsd:simpleType>
        <xsd:restriction base="dms:Choice">
          <xsd:enumeration value="AC"/>
          <xsd:enumeration value="EF"/>
          <xsd:enumeration value="HQ"/>
          <xsd:enumeration value="OKC"/>
        </xsd:restriction>
      </xsd:simpleType>
    </xsd:element>
    <xsd:element name="eMOALookUp" ma:index="12" nillable="true" ma:displayName="eMOALookUp" ma:hidden="true" ma:list="{06b43efb-9710-4858-ae7f-5958494c8ee4}" ma:internalName="eMOALookUp" ma:readOnly="false" ma:showField="eBusinessName" ma:web="6f4b7120-b9c4-412d-8713-f9de68770b69">
      <xsd:simpleType>
        <xsd:restriction base="dms:Lookup"/>
      </xsd:simpleType>
    </xsd:element>
    <xsd:element name="eAssignedPMO" ma:index="13" nillable="true" ma:displayName="Assigned PMO" ma:list="UserInfo" ma:SharePointGroup="0" ma:internalName="eAssignedPM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ost" ma:index="14" nillable="true" ma:displayName="Post Award CS" ma:list="UserInfo" ma:SharePointGroup="0" ma:internalName="eAssignedCS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R" ma:index="20" nillable="true" ma:displayName="Assigned COR" ma:list="UserInfo" ma:SharePointGroup="0" ma:internalName="eAssignedC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TL" ma:index="21" nillable="true" ma:displayName="Assigned TL" ma:list="UserInfo" ma:SharePointGroup="0" ma:internalName="eAssignedT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ost" ma:index="22" nillable="true" ma:displayName="Post Award CO" ma:list="UserInfo" ma:SharePointGroup="0" ma:internalName="eAssignedCOPost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SPre" ma:index="30" nillable="true" ma:displayName="Pre Award CS" ma:list="UserInfo" ma:SharePointGroup="0" ma:internalName="eAssignedCS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AssignedCOPre" ma:index="31" nillable="true" ma:displayName="Pre Award CO" ma:list="UserInfo" ma:SharePointGroup="0" ma:internalName="eAssignedCOPr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a17a7-3318-49ce-8b72-e85801b1df3c" elementFormDefault="qualified">
    <xsd:import namespace="http://schemas.microsoft.com/office/2006/documentManagement/types"/>
    <xsd:import namespace="http://schemas.microsoft.com/office/infopath/2007/PartnerControls"/>
    <xsd:element name="ePANumberLookupID" ma:index="15" nillable="true" ma:displayName="ePANumberLookupID" ma:list="{703b49ae-c83e-4a37-8208-9301f46c0266}" ma:internalName="ePANumberLookupID" ma:showField="ID" ma:web="aa8a17a7-3318-49ce-8b72-e85801b1df3c">
      <xsd:simpleType>
        <xsd:restriction base="dms:Lookup"/>
      </xsd:simpleType>
    </xsd:element>
    <xsd:element name="ePANumberLookupID_x003a_ID" ma:index="16" nillable="true" ma:displayName="ePANumberLookupID:ID" ma:list="{703b49ae-c83e-4a37-8208-9301f46c0266}" ma:internalName="ePANumberLookupID_x003A_ID" ma:readOnly="true" ma:showField="ID" ma:web="aa8a17a7-3318-49ce-8b72-e85801b1df3c">
      <xsd:simpleType>
        <xsd:restriction base="dms:Lookup"/>
      </xsd:simpleType>
    </xsd:element>
    <xsd:element name="ePANumberLookupID_x003a_Project_x0020_Title" ma:index="17" nillable="true" ma:displayName="PA Project Title" ma:list="{703b49ae-c83e-4a37-8208-9301f46c0266}" ma:internalName="ePANumberLookupID_x003A_Project_x0020_Title" ma:readOnly="true" ma:showField="eProjectTitle" ma:web="aa8a17a7-3318-49ce-8b72-e85801b1df3c">
      <xsd:simpleType>
        <xsd:restriction base="dms:Lookup"/>
      </xsd:simpleType>
    </xsd:element>
    <xsd:element name="ePANumberLookupID_x003a_PA_x0020_Number" ma:index="18" nillable="true" ma:displayName="PA Number" ma:list="{703b49ae-c83e-4a37-8208-9301f46c0266}" ma:internalName="ePANumberLookupID_x003A_PA_x0020_Number" ma:readOnly="true" ma:showField="ePANumber" ma:web="aa8a17a7-3318-49ce-8b72-e85801b1df3c">
      <xsd:simpleType>
        <xsd:restriction base="dms:Lookup"/>
      </xsd:simpleType>
    </xsd:element>
    <xsd:element name="ePANumberLookupID_x003a_PA_x0020_Status" ma:index="19" nillable="true" ma:displayName="PA Status" ma:list="{703b49ae-c83e-4a37-8208-9301f46c0266}" ma:internalName="ePANumberLookupID_x003A_PA_x0020_Status" ma:readOnly="true" ma:showField="eStatus" ma:web="aa8a17a7-3318-49ce-8b72-e85801b1df3c">
      <xsd:simpleType>
        <xsd:restriction base="dms:Lookup"/>
      </xsd:simpleType>
    </xsd:element>
    <xsd:element name="eTONumberLookupID" ma:index="23" nillable="true" ma:displayName="eTONumberLookupID" ma:list="{6e909bec-eac6-45d0-8428-0e6c5bf422ee}" ma:internalName="eTONumberLookupID" ma:showField="ID" ma:web="aa8a17a7-3318-49ce-8b72-e85801b1df3c">
      <xsd:simpleType>
        <xsd:restriction base="dms:Lookup"/>
      </xsd:simpleType>
    </xsd:element>
    <xsd:element name="eTONumberLookupID_x003a_ID" ma:index="24" nillable="true" ma:displayName="eTONumberLookupID:ID" ma:list="{6e909bec-eac6-45d0-8428-0e6c5bf422ee}" ma:internalName="eTONumberLookupID_x003A_ID" ma:readOnly="true" ma:showField="ID" ma:web="aa8a17a7-3318-49ce-8b72-e85801b1df3c">
      <xsd:simpleType>
        <xsd:restriction base="dms:Lookup"/>
      </xsd:simpleType>
    </xsd:element>
    <xsd:element name="eTONumberLookupID_x003a_MOA_x0020_Holder_x0020_Name_x0020__x002f__x0020_Number" ma:index="25" nillable="true" ma:displayName="MOA Holder Name / Number" ma:list="{6e909bec-eac6-45d0-8428-0e6c5bf422ee}" ma:internalName="eTONumberLookupID_x003A_MOA_x0020_Holder_x0020_Name_x0020__x002F__x0020_Number" ma:readOnly="true" ma:showField="eStaticMOAName" ma:web="aa8a17a7-3318-49ce-8b72-e85801b1df3c">
      <xsd:simpleType>
        <xsd:restriction base="dms:Lookup"/>
      </xsd:simpleType>
    </xsd:element>
    <xsd:element name="eTONumberLookupID_x003a_Status" ma:index="26" nillable="true" ma:displayName="TO Status" ma:list="{6e909bec-eac6-45d0-8428-0e6c5bf422ee}" ma:internalName="eTONumberLookupID_x003A_Status" ma:readOnly="true" ma:showField="eStatus" ma:web="aa8a17a7-3318-49ce-8b72-e85801b1df3c">
      <xsd:simpleType>
        <xsd:restriction base="dms:Lookup"/>
      </xsd:simpleType>
    </xsd:element>
    <xsd:element name="eTONumberLookupID_x003a_MOA_x0020_Holder_x0020_Number" ma:index="27" nillable="true" ma:displayName=":TO :MOA Holder Number" ma:list="{6e909bec-eac6-45d0-8428-0e6c5bf422ee}" ma:internalName="eTONumberLookupID_x003A_MOA_x0020_Holder_x0020_Number" ma:readOnly="true" ma:showField="eMOAHolderNumber" ma:web="aa8a17a7-3318-49ce-8b72-e85801b1df3c">
      <xsd:simpleType>
        <xsd:restriction base="dms:Lookup"/>
      </xsd:simpleType>
    </xsd:element>
    <xsd:element name="eTONumberLookupID_x003a_Project_x0020_Title" ma:index="28" nillable="true" ma:displayName="TO Project Title" ma:list="{6e909bec-eac6-45d0-8428-0e6c5bf422ee}" ma:internalName="eTONumberLookupID_x003A_Project_x0020_Title" ma:readOnly="true" ma:showField="eProjectTitle" ma:web="aa8a17a7-3318-49ce-8b72-e85801b1df3c">
      <xsd:simpleType>
        <xsd:restriction base="dms:Lookup"/>
      </xsd:simpleType>
    </xsd:element>
    <xsd:element name="eTONumberLookupID_x003a_MOA_x0020_Contract_x0020_Number" ma:index="29" nillable="true" ma:displayName=":TO :MOA Contract Number" ma:list="{6e909bec-eac6-45d0-8428-0e6c5bf422ee}" ma:internalName="eTONumberLookupID_x003A_MOA_x0020_Contract_x0020_Number" ma:readOnly="true" ma:showField="eMOAContractNumber" ma:web="aa8a17a7-3318-49ce-8b72-e85801b1df3c">
      <xsd:simpleType>
        <xsd:restriction base="dms:Lookup"/>
      </xsd:simpleType>
    </xsd:element>
    <xsd:element name="SharedWithUsers" ma:index="3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0f8df-7cb9-454d-8618-3f2774968601" elementFormDefault="qualified">
    <xsd:import namespace="http://schemas.microsoft.com/office/2006/documentManagement/types"/>
    <xsd:import namespace="http://schemas.microsoft.com/office/infopath/2007/PartnerControls"/>
    <xsd:element name="SetFlag" ma:index="32" nillable="true" ma:displayName="SetFlag" ma:internalName="SetFlag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upportingOrganization xmlns="6f4b7120-b9c4-412d-8713-f9de68770b69">EF</eSupportingOrganization>
    <SetFlag xmlns="bcc0f8df-7cb9-454d-8618-3f2774968601" xsi:nil="true"/>
    <ePANumberLookupID xmlns="aa8a17a7-3318-49ce-8b72-e85801b1df3c">955</ePANumberLookupID>
    <eAssignedCOPost xmlns="6f4b7120-b9c4-412d-8713-f9de68770b69">
      <UserInfo>
        <DisplayName/>
        <AccountId xsi:nil="true"/>
        <AccountType/>
      </UserInfo>
    </eAssignedCOPost>
    <eAssignedPMO xmlns="6f4b7120-b9c4-412d-8713-f9de68770b69">
      <UserInfo>
        <DisplayName>Brown, Vonya (FAA)</DisplayName>
        <AccountId>3540</AccountId>
        <AccountType/>
      </UserInfo>
    </eAssignedPMO>
    <eTONumberLookupID xmlns="aa8a17a7-3318-49ce-8b72-e85801b1df3c" xsi:nil="true"/>
    <eAssignedCSPre xmlns="6f4b7120-b9c4-412d-8713-f9de68770b69">
      <UserInfo>
        <DisplayName>Davila, Angel J-CTR (FAA)</DisplayName>
        <AccountId>17255</AccountId>
        <AccountType/>
      </UserInfo>
    </eAssignedCSPre>
    <eAssignedCOPre xmlns="6f4b7120-b9c4-412d-8713-f9de68770b69">
      <UserInfo>
        <DisplayName>Huynh, Tuan (FAA)</DisplayName>
        <AccountId>8917</AccountId>
        <AccountType/>
      </UserInfo>
    </eAssignedCOPre>
    <eAssignedTL xmlns="6f4b7120-b9c4-412d-8713-f9de68770b69">
      <UserInfo>
        <DisplayName>Lewis, Jerrod L-CTR (FAA)</DisplayName>
        <AccountId>16822</AccountId>
        <AccountType/>
      </UserInfo>
    </eAssignedTL>
    <eMOALookUp xmlns="6f4b7120-b9c4-412d-8713-f9de68770b69" xsi:nil="true"/>
    <eDocSetID xmlns="6f4b7120-b9c4-412d-8713-f9de68770b69" xsi:nil="true"/>
    <eAssignedCSPost xmlns="6f4b7120-b9c4-412d-8713-f9de68770b69">
      <UserInfo>
        <DisplayName/>
        <AccountId xsi:nil="true"/>
        <AccountType/>
      </UserInfo>
    </eAssignedCSPost>
    <eAssignedCOR xmlns="6f4b7120-b9c4-412d-8713-f9de68770b69">
      <UserInfo>
        <DisplayName/>
        <AccountId xsi:nil="true"/>
        <AccountType/>
      </UserInfo>
    </eAssignedCOR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FFCD7D0-A470-44A6-8620-6CFFFE15A4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4b7120-b9c4-412d-8713-f9de68770b69"/>
    <ds:schemaRef ds:uri="aa8a17a7-3318-49ce-8b72-e85801b1df3c"/>
    <ds:schemaRef ds:uri="bcc0f8df-7cb9-454d-8618-3f27749686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58EE81-4A4A-41DA-93AA-3DB722561D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75D048-C1D3-4C62-B3CC-CB194CB3FF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867872-4B6C-4F32-A253-747287C8E671}">
  <ds:schemaRefs>
    <ds:schemaRef ds:uri="http://schemas.microsoft.com/office/2006/metadata/properties"/>
    <ds:schemaRef ds:uri="http://schemas.microsoft.com/office/infopath/2007/PartnerControls"/>
    <ds:schemaRef ds:uri="6f4b7120-b9c4-412d-8713-f9de68770b69"/>
    <ds:schemaRef ds:uri="bcc0f8df-7cb9-454d-8618-3f2774968601"/>
    <ds:schemaRef ds:uri="aa8a17a7-3318-49ce-8b72-e85801b1df3c"/>
  </ds:schemaRefs>
</ds:datastoreItem>
</file>

<file path=customXml/itemProps5.xml><?xml version="1.0" encoding="utf-8"?>
<ds:datastoreItem xmlns:ds="http://schemas.openxmlformats.org/officeDocument/2006/customXml" ds:itemID="{CF29F765-51C9-4D22-8B7C-9F5074CA758B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form_LaborCategoryWaiver - no color</Template>
  <TotalTime>1</TotalTime>
  <Pages>3</Pages>
  <Words>580</Words>
  <Characters>2882</Characters>
  <Application>Microsoft Office Word</Application>
  <DocSecurity>0</DocSecurity>
  <Lines>169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FAA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2X-XXX-XX SIR Attachment J - Past Performance Compliance Checklist</dc:title>
  <dc:subject/>
  <dc:creator>Davila, Angel J-CTR (FAA)</dc:creator>
  <cp:keywords/>
  <dc:description>Ver 15  7/20/2023</dc:description>
  <cp:lastModifiedBy>Cheung, Pamela CTR (FAA)</cp:lastModifiedBy>
  <cp:revision>2</cp:revision>
  <dcterms:created xsi:type="dcterms:W3CDTF">2025-10-30T02:38:00Z</dcterms:created>
  <dcterms:modified xsi:type="dcterms:W3CDTF">2025-10-30T02:38:00Z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cumentOwner">
    <vt:lpwstr>8641</vt:lpwstr>
  </property>
  <property fmtid="{D5CDD505-2E9C-101B-9397-08002B2CF9AE}" pid="3" name="eStatus">
    <vt:lpwstr>Post</vt:lpwstr>
  </property>
  <property fmtid="{D5CDD505-2E9C-101B-9397-08002B2CF9AE}" pid="4" name="eAssignedPMO">
    <vt:lpwstr/>
  </property>
  <property fmtid="{D5CDD505-2E9C-101B-9397-08002B2CF9AE}" pid="5" name="eComments">
    <vt:lpwstr/>
  </property>
  <property fmtid="{D5CDD505-2E9C-101B-9397-08002B2CF9AE}" pid="6" name="p572">
    <vt:lpwstr/>
  </property>
  <property fmtid="{D5CDD505-2E9C-101B-9397-08002B2CF9AE}" pid="7" name="display_urn:schemas-microsoft-com:office:office#eDocumentOwner">
    <vt:lpwstr>eobiekwe</vt:lpwstr>
  </property>
  <property fmtid="{D5CDD505-2E9C-101B-9397-08002B2CF9AE}" pid="8" name="Folder">
    <vt:lpwstr>08 - Request for Quote Proposal</vt:lpwstr>
  </property>
  <property fmtid="{D5CDD505-2E9C-101B-9397-08002B2CF9AE}" pid="9" name="eDocumentType">
    <vt:lpwstr>Cover Letter</vt:lpwstr>
  </property>
  <property fmtid="{D5CDD505-2E9C-101B-9397-08002B2CF9AE}" pid="10" name="PANumber">
    <vt:lpwstr>493</vt:lpwstr>
  </property>
  <property fmtid="{D5CDD505-2E9C-101B-9397-08002B2CF9AE}" pid="11" name="SubFolder">
    <vt:lpwstr/>
  </property>
  <property fmtid="{D5CDD505-2E9C-101B-9397-08002B2CF9AE}" pid="12" name="RoutingRuleDescription">
    <vt:lpwstr>SIR Attachment F</vt:lpwstr>
  </property>
  <property fmtid="{D5CDD505-2E9C-101B-9397-08002B2CF9AE}" pid="13" name="jjc9">
    <vt:lpwstr/>
  </property>
  <property fmtid="{D5CDD505-2E9C-101B-9397-08002B2CF9AE}" pid="14" name="eAssignedTL">
    <vt:lpwstr/>
  </property>
  <property fmtid="{D5CDD505-2E9C-101B-9397-08002B2CF9AE}" pid="15" name="eBusinessName">
    <vt:lpwstr/>
  </property>
  <property fmtid="{D5CDD505-2E9C-101B-9397-08002B2CF9AE}" pid="16" name="ContentTypeId">
    <vt:lpwstr>0x0101002625EBB71FBCAB40B30E21652202FC34</vt:lpwstr>
  </property>
  <property fmtid="{D5CDD505-2E9C-101B-9397-08002B2CF9AE}" pid="17" name="TaxKeyword">
    <vt:lpwstr/>
  </property>
  <property fmtid="{D5CDD505-2E9C-101B-9397-08002B2CF9AE}" pid="18" name="TaxCatchAll">
    <vt:lpwstr/>
  </property>
  <property fmtid="{D5CDD505-2E9C-101B-9397-08002B2CF9AE}" pid="19" name="TaxKeywordTaxHTField">
    <vt:lpwstr/>
  </property>
  <property fmtid="{D5CDD505-2E9C-101B-9397-08002B2CF9AE}" pid="20" name="MSIP_Label_d5708e5d-4cbb-4c54-85f4-a9f4a76681a2_Enabled">
    <vt:lpwstr>True</vt:lpwstr>
  </property>
  <property fmtid="{D5CDD505-2E9C-101B-9397-08002B2CF9AE}" pid="21" name="MSIP_Label_d5708e5d-4cbb-4c54-85f4-a9f4a76681a2_SiteId">
    <vt:lpwstr>4a877cfc-ec95-4ba0-a4a3-f6141161bfa5</vt:lpwstr>
  </property>
  <property fmtid="{D5CDD505-2E9C-101B-9397-08002B2CF9AE}" pid="22" name="MSIP_Label_d5708e5d-4cbb-4c54-85f4-a9f4a76681a2_Owner">
    <vt:lpwstr>Rankinv@seventhsenseconsulting.com</vt:lpwstr>
  </property>
  <property fmtid="{D5CDD505-2E9C-101B-9397-08002B2CF9AE}" pid="23" name="MSIP_Label_d5708e5d-4cbb-4c54-85f4-a9f4a76681a2_SetDate">
    <vt:lpwstr>2021-08-20T14:58:12.9406695Z</vt:lpwstr>
  </property>
  <property fmtid="{D5CDD505-2E9C-101B-9397-08002B2CF9AE}" pid="24" name="MSIP_Label_d5708e5d-4cbb-4c54-85f4-a9f4a76681a2_Name">
    <vt:lpwstr>Public</vt:lpwstr>
  </property>
  <property fmtid="{D5CDD505-2E9C-101B-9397-08002B2CF9AE}" pid="25" name="MSIP_Label_d5708e5d-4cbb-4c54-85f4-a9f4a76681a2_Application">
    <vt:lpwstr>Microsoft Azure Information Protection</vt:lpwstr>
  </property>
  <property fmtid="{D5CDD505-2E9C-101B-9397-08002B2CF9AE}" pid="26" name="MSIP_Label_d5708e5d-4cbb-4c54-85f4-a9f4a76681a2_ActionId">
    <vt:lpwstr>8725e71c-fb33-4a69-8470-ae141ee2b04a</vt:lpwstr>
  </property>
  <property fmtid="{D5CDD505-2E9C-101B-9397-08002B2CF9AE}" pid="27" name="MSIP_Label_d5708e5d-4cbb-4c54-85f4-a9f4a76681a2_Extended_MSFT_Method">
    <vt:lpwstr>Automatic</vt:lpwstr>
  </property>
  <property fmtid="{D5CDD505-2E9C-101B-9397-08002B2CF9AE}" pid="28" name="Sensitivity">
    <vt:lpwstr>Public</vt:lpwstr>
  </property>
  <property fmtid="{D5CDD505-2E9C-101B-9397-08002B2CF9AE}" pid="29" name="_docset_NoMedatataSyncRequired">
    <vt:lpwstr>False</vt:lpwstr>
  </property>
  <property fmtid="{D5CDD505-2E9C-101B-9397-08002B2CF9AE}" pid="30" name="GrammarlyDocumentId">
    <vt:lpwstr>cfbe75a3-461e-428a-80e4-81070e084c51</vt:lpwstr>
  </property>
</Properties>
</file>