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E0EE" w14:textId="61DE5166" w:rsidR="00DE5676" w:rsidRDefault="00DE5676" w:rsidP="00DE5676">
      <w:pPr>
        <w:pStyle w:val="Tableheading1"/>
        <w:spacing w:after="60"/>
        <w:rPr>
          <w:rFonts w:asciiTheme="minorHAnsi" w:eastAsiaTheme="minorHAnsi" w:hAnsiTheme="minorHAnsi" w:cstheme="minorBidi"/>
          <w:b/>
          <w:color w:val="auto"/>
          <w:sz w:val="24"/>
          <w:szCs w:val="24"/>
          <w:highlight w:val="yellow"/>
        </w:rPr>
      </w:pPr>
      <w:r w:rsidRPr="009E3819">
        <w:rPr>
          <w:rFonts w:asciiTheme="minorHAnsi" w:eastAsiaTheme="minorHAnsi" w:hAnsiTheme="minorHAnsi" w:cstheme="minorBidi"/>
          <w:b/>
          <w:color w:val="auto"/>
          <w:sz w:val="24"/>
          <w:szCs w:val="24"/>
          <w:highlight w:val="yellow"/>
        </w:rPr>
        <w:t xml:space="preserve">Offeror Name: </w:t>
      </w:r>
    </w:p>
    <w:p w14:paraId="1615B58C" w14:textId="77777777" w:rsidR="00DE5676" w:rsidRPr="009E3819" w:rsidRDefault="00DE5676" w:rsidP="00DE5676">
      <w:pPr>
        <w:pStyle w:val="Tableheading1"/>
        <w:spacing w:after="60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</w:p>
    <w:p w14:paraId="59E28058" w14:textId="77777777" w:rsidR="00DE5676" w:rsidRPr="0025708A" w:rsidRDefault="00DE5676" w:rsidP="00DE5676">
      <w:pPr>
        <w:spacing w:after="160" w:line="259" w:lineRule="auto"/>
        <w:rPr>
          <w:rFonts w:asciiTheme="minorHAnsi" w:eastAsiaTheme="minorHAnsi" w:hAnsiTheme="minorHAnsi" w:cstheme="minorBidi"/>
          <w:i/>
          <w:sz w:val="24"/>
          <w:szCs w:val="24"/>
        </w:rPr>
      </w:pPr>
      <w:r w:rsidRPr="0025708A">
        <w:rPr>
          <w:rFonts w:asciiTheme="minorHAnsi" w:eastAsiaTheme="minorHAnsi" w:hAnsiTheme="minorHAnsi" w:cstheme="minorBidi"/>
          <w:i/>
          <w:sz w:val="24"/>
          <w:szCs w:val="24"/>
        </w:rPr>
        <w:t>Instructions:</w:t>
      </w:r>
    </w:p>
    <w:p w14:paraId="6162960F" w14:textId="77777777" w:rsidR="00DE5676" w:rsidRPr="0025708A" w:rsidRDefault="00DE5676" w:rsidP="00DE5676">
      <w:pPr>
        <w:spacing w:after="0" w:line="240" w:lineRule="auto"/>
        <w:rPr>
          <w:rFonts w:asciiTheme="minorHAnsi" w:eastAsiaTheme="minorHAnsi" w:hAnsiTheme="minorHAnsi" w:cstheme="minorBidi"/>
          <w:i/>
          <w:sz w:val="24"/>
          <w:szCs w:val="24"/>
        </w:rPr>
      </w:pPr>
      <w:r w:rsidRPr="0025708A">
        <w:rPr>
          <w:rFonts w:asciiTheme="minorHAnsi" w:eastAsiaTheme="minorHAnsi" w:hAnsiTheme="minorHAnsi" w:cstheme="minorBidi"/>
          <w:i/>
          <w:sz w:val="24"/>
          <w:szCs w:val="24"/>
        </w:rPr>
        <w:t xml:space="preserve">1. </w:t>
      </w:r>
      <w:r>
        <w:rPr>
          <w:rFonts w:asciiTheme="minorHAnsi" w:eastAsiaTheme="minorHAnsi" w:hAnsiTheme="minorHAnsi" w:cstheme="minorBidi"/>
          <w:i/>
          <w:sz w:val="24"/>
          <w:szCs w:val="24"/>
        </w:rPr>
        <w:t>E</w:t>
      </w:r>
      <w:r w:rsidRPr="0025708A">
        <w:rPr>
          <w:rFonts w:asciiTheme="minorHAnsi" w:eastAsiaTheme="minorHAnsi" w:hAnsiTheme="minorHAnsi" w:cstheme="minorBidi"/>
          <w:i/>
          <w:sz w:val="24"/>
          <w:szCs w:val="24"/>
        </w:rPr>
        <w:t>nter a “P” for Pass or an “F” for Fail in the Review Result Column for each Resume Compliance Issue for each candidate’s resume as submitted.</w:t>
      </w:r>
    </w:p>
    <w:p w14:paraId="1E2396C4" w14:textId="77777777" w:rsidR="00DE5676" w:rsidRPr="0025708A" w:rsidRDefault="00DE5676" w:rsidP="00DE5676">
      <w:pPr>
        <w:spacing w:after="0" w:line="240" w:lineRule="auto"/>
        <w:rPr>
          <w:rFonts w:asciiTheme="minorHAnsi" w:eastAsiaTheme="minorHAnsi" w:hAnsiTheme="minorHAnsi" w:cstheme="minorBidi"/>
          <w:sz w:val="24"/>
          <w:szCs w:val="24"/>
        </w:rPr>
      </w:pPr>
      <w:r w:rsidRPr="0025708A">
        <w:rPr>
          <w:rFonts w:asciiTheme="minorHAnsi" w:eastAsiaTheme="minorHAnsi" w:hAnsiTheme="minorHAnsi" w:cstheme="minorBidi"/>
          <w:i/>
          <w:sz w:val="24"/>
          <w:szCs w:val="24"/>
        </w:rPr>
        <w:t>2. Submit this completed form in Volume 4 of your proposal.</w:t>
      </w:r>
    </w:p>
    <w:p w14:paraId="565BA475" w14:textId="77777777" w:rsidR="00DE5676" w:rsidRPr="0025708A" w:rsidRDefault="00DE5676" w:rsidP="00DE5676">
      <w:pPr>
        <w:spacing w:after="160" w:line="259" w:lineRule="auto"/>
        <w:rPr>
          <w:rFonts w:asciiTheme="minorHAnsi" w:eastAsiaTheme="minorHAnsi" w:hAnsiTheme="minorHAnsi" w:cstheme="minorBidi"/>
          <w:b/>
          <w:sz w:val="24"/>
          <w:szCs w:val="24"/>
        </w:rPr>
      </w:pPr>
    </w:p>
    <w:p w14:paraId="14C112BE" w14:textId="6FD9F31E" w:rsidR="00DE5676" w:rsidRPr="0025708A" w:rsidRDefault="00DE5676" w:rsidP="00DE5676">
      <w:pPr>
        <w:spacing w:after="160" w:line="259" w:lineRule="auto"/>
        <w:rPr>
          <w:rFonts w:asciiTheme="minorHAnsi" w:eastAsiaTheme="minorHAnsi" w:hAnsiTheme="minorHAnsi" w:cstheme="minorBidi"/>
          <w:sz w:val="24"/>
          <w:szCs w:val="24"/>
        </w:rPr>
      </w:pPr>
      <w:r w:rsidRPr="00D16D8E">
        <w:rPr>
          <w:rFonts w:asciiTheme="minorHAnsi" w:eastAsiaTheme="minorHAnsi" w:hAnsiTheme="minorHAnsi" w:cstheme="minorBidi"/>
          <w:b/>
          <w:sz w:val="24"/>
          <w:szCs w:val="24"/>
        </w:rPr>
        <w:t>Labor category:</w:t>
      </w:r>
      <w:r w:rsidRPr="0025708A"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 w:rsidR="00E55215" w:rsidRPr="00E55215">
        <w:rPr>
          <w:rFonts w:asciiTheme="minorHAnsi" w:eastAsiaTheme="minorHAnsi" w:hAnsiTheme="minorHAnsi" w:cstheme="minorBidi"/>
          <w:sz w:val="24"/>
          <w:szCs w:val="24"/>
        </w:rPr>
        <w:t>Senior II Business/Financial/Management Analyst</w:t>
      </w:r>
      <w:r w:rsidRPr="00E55215">
        <w:rPr>
          <w:rFonts w:asciiTheme="minorHAnsi" w:eastAsiaTheme="minorHAnsi" w:hAnsiTheme="minorHAnsi" w:cstheme="minorBidi"/>
          <w:sz w:val="24"/>
          <w:szCs w:val="24"/>
        </w:rPr>
        <w:t xml:space="preserve"> –</w:t>
      </w:r>
      <w:r w:rsidR="00044A40">
        <w:rPr>
          <w:rFonts w:asciiTheme="minorHAnsi" w:eastAsiaTheme="minorHAnsi" w:hAnsiTheme="minorHAnsi" w:cstheme="minorBidi"/>
          <w:sz w:val="24"/>
          <w:szCs w:val="24"/>
        </w:rPr>
        <w:t xml:space="preserve"> C</w:t>
      </w:r>
      <w:r w:rsidR="00882D4B">
        <w:rPr>
          <w:rFonts w:asciiTheme="minorHAnsi" w:eastAsiaTheme="minorHAnsi" w:hAnsiTheme="minorHAnsi" w:cstheme="minorBidi"/>
          <w:sz w:val="24"/>
          <w:szCs w:val="24"/>
        </w:rPr>
        <w:t>LIN</w:t>
      </w:r>
      <w:r w:rsidR="00044A40">
        <w:rPr>
          <w:rFonts w:asciiTheme="minorHAnsi" w:eastAsiaTheme="minorHAnsi" w:hAnsiTheme="minorHAnsi" w:cstheme="minorBidi"/>
          <w:sz w:val="24"/>
          <w:szCs w:val="24"/>
        </w:rPr>
        <w:t xml:space="preserve"> No.</w:t>
      </w:r>
      <w:r w:rsidRPr="00E55215"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 w:rsidR="00E55215">
        <w:rPr>
          <w:rFonts w:asciiTheme="minorHAnsi" w:eastAsiaTheme="minorHAnsi" w:hAnsiTheme="minorHAnsi" w:cstheme="minorBidi"/>
          <w:sz w:val="24"/>
          <w:szCs w:val="24"/>
        </w:rPr>
        <w:t>1</w:t>
      </w:r>
      <w:r w:rsidR="00882D4B">
        <w:rPr>
          <w:rFonts w:asciiTheme="minorHAnsi" w:eastAsiaTheme="minorHAnsi" w:hAnsiTheme="minorHAnsi" w:cstheme="minorBidi"/>
          <w:sz w:val="24"/>
          <w:szCs w:val="24"/>
        </w:rPr>
        <w:t>7</w:t>
      </w:r>
      <w:r w:rsidR="00E55215">
        <w:rPr>
          <w:rFonts w:asciiTheme="minorHAnsi" w:eastAsiaTheme="minorHAnsi" w:hAnsiTheme="minorHAnsi" w:cstheme="minorBidi"/>
          <w:sz w:val="24"/>
          <w:szCs w:val="24"/>
        </w:rPr>
        <w:t>02060C</w:t>
      </w:r>
    </w:p>
    <w:p w14:paraId="4DF8CEA0" w14:textId="77777777" w:rsidR="00DE5676" w:rsidRPr="00D16D8E" w:rsidRDefault="00DE5676" w:rsidP="00DE5676">
      <w:pPr>
        <w:spacing w:after="160" w:line="259" w:lineRule="auto"/>
        <w:rPr>
          <w:rFonts w:asciiTheme="minorHAnsi" w:eastAsiaTheme="minorHAnsi" w:hAnsiTheme="minorHAnsi" w:cstheme="minorBidi"/>
          <w:b/>
        </w:rPr>
      </w:pPr>
      <w:r w:rsidRPr="00D16D8E">
        <w:rPr>
          <w:rFonts w:asciiTheme="minorHAnsi" w:eastAsiaTheme="minorHAnsi" w:hAnsiTheme="minorHAnsi" w:cstheme="minorBidi"/>
          <w:b/>
          <w:sz w:val="24"/>
          <w:szCs w:val="24"/>
          <w:highlight w:val="yellow"/>
        </w:rPr>
        <w:t>Candidate name</w:t>
      </w:r>
      <w:r w:rsidRPr="00D16D8E">
        <w:rPr>
          <w:rFonts w:asciiTheme="minorHAnsi" w:eastAsiaTheme="minorHAnsi" w:hAnsiTheme="minorHAnsi" w:cstheme="minorBidi"/>
          <w:b/>
          <w:highlight w:val="yellow"/>
        </w:rPr>
        <w:t>:</w:t>
      </w:r>
      <w:r w:rsidRPr="00D16D8E">
        <w:rPr>
          <w:rFonts w:asciiTheme="minorHAnsi" w:eastAsiaTheme="minorHAnsi" w:hAnsiTheme="minorHAnsi" w:cstheme="minorBidi"/>
          <w:b/>
        </w:rPr>
        <w:t xml:space="preserve"> </w:t>
      </w:r>
      <w:r w:rsidRPr="00D16D8E">
        <w:rPr>
          <w:rFonts w:asciiTheme="minorHAnsi" w:eastAsiaTheme="minorHAnsi" w:hAnsiTheme="minorHAnsi" w:cstheme="minorBidi"/>
          <w:b/>
        </w:rPr>
        <w:br/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116"/>
        <w:gridCol w:w="4799"/>
        <w:gridCol w:w="1435"/>
      </w:tblGrid>
      <w:tr w:rsidR="00DE5676" w:rsidRPr="00800355" w14:paraId="401DB204" w14:textId="77777777" w:rsidTr="004A28EC">
        <w:tc>
          <w:tcPr>
            <w:tcW w:w="3116" w:type="dxa"/>
            <w:shd w:val="clear" w:color="auto" w:fill="D9D9D9" w:themeFill="background1" w:themeFillShade="D9"/>
          </w:tcPr>
          <w:p w14:paraId="5D1BB487" w14:textId="77777777" w:rsidR="00DE5676" w:rsidRPr="00800355" w:rsidRDefault="00DE5676" w:rsidP="004A28EC">
            <w:pPr>
              <w:spacing w:after="0" w:line="240" w:lineRule="auto"/>
              <w:rPr>
                <w:b/>
              </w:rPr>
            </w:pPr>
            <w:r w:rsidRPr="00800355">
              <w:rPr>
                <w:b/>
              </w:rPr>
              <w:t>Resume Compliance Issue</w:t>
            </w:r>
          </w:p>
        </w:tc>
        <w:tc>
          <w:tcPr>
            <w:tcW w:w="4799" w:type="dxa"/>
            <w:shd w:val="clear" w:color="auto" w:fill="D9D9D9" w:themeFill="background1" w:themeFillShade="D9"/>
          </w:tcPr>
          <w:p w14:paraId="0AE9882C" w14:textId="77777777" w:rsidR="00DE5676" w:rsidRPr="00800355" w:rsidRDefault="00DE5676" w:rsidP="004A28EC">
            <w:pPr>
              <w:spacing w:after="0" w:line="240" w:lineRule="auto"/>
              <w:rPr>
                <w:b/>
              </w:rPr>
            </w:pPr>
            <w:r w:rsidRPr="00800355">
              <w:rPr>
                <w:b/>
              </w:rPr>
              <w:t>Comment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19AD64" w14:textId="77777777" w:rsidR="00DE5676" w:rsidRPr="00800355" w:rsidRDefault="00DE5676" w:rsidP="004A28E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00355">
              <w:rPr>
                <w:b/>
                <w:sz w:val="20"/>
                <w:szCs w:val="20"/>
              </w:rPr>
              <w:t>Review Result (P or F)</w:t>
            </w:r>
          </w:p>
        </w:tc>
      </w:tr>
      <w:tr w:rsidR="00DE5676" w:rsidRPr="00800355" w14:paraId="68CA95F9" w14:textId="77777777" w:rsidTr="004A28EC">
        <w:tc>
          <w:tcPr>
            <w:tcW w:w="3116" w:type="dxa"/>
          </w:tcPr>
          <w:p w14:paraId="4E431161" w14:textId="77777777" w:rsidR="00DE5676" w:rsidRPr="00800355" w:rsidRDefault="00DE5676" w:rsidP="004A28EC">
            <w:pPr>
              <w:spacing w:after="0" w:line="240" w:lineRule="auto"/>
            </w:pPr>
            <w:r>
              <w:t>Page Limit</w:t>
            </w:r>
          </w:p>
        </w:tc>
        <w:tc>
          <w:tcPr>
            <w:tcW w:w="4799" w:type="dxa"/>
          </w:tcPr>
          <w:p w14:paraId="7DFE8C7A" w14:textId="14C43240" w:rsidR="00DE5676" w:rsidRPr="00800355" w:rsidRDefault="00E55215" w:rsidP="004A28EC">
            <w:pPr>
              <w:spacing w:after="0" w:line="240" w:lineRule="auto"/>
            </w:pPr>
            <w:r>
              <w:t>Two (2) page</w:t>
            </w:r>
            <w:r w:rsidR="00DE5676" w:rsidRPr="00800355">
              <w:t xml:space="preserve"> limit for resumes</w:t>
            </w:r>
            <w:r w:rsidR="00DE5676">
              <w:t xml:space="preserve"> (SIR Attachment C, </w:t>
            </w:r>
            <w:r w:rsidR="00DE5676" w:rsidRPr="00E55215">
              <w:t xml:space="preserve">Section </w:t>
            </w:r>
            <w:r w:rsidRPr="00E55215">
              <w:t>4</w:t>
            </w:r>
            <w:r w:rsidR="00DE5676" w:rsidRPr="00E55215">
              <w:t>.2)</w:t>
            </w:r>
          </w:p>
        </w:tc>
        <w:tc>
          <w:tcPr>
            <w:tcW w:w="1435" w:type="dxa"/>
          </w:tcPr>
          <w:p w14:paraId="29602726" w14:textId="77777777" w:rsidR="00DE5676" w:rsidRPr="00CC4B42" w:rsidRDefault="00DE5676" w:rsidP="004A28EC">
            <w:pPr>
              <w:spacing w:after="0" w:line="240" w:lineRule="auto"/>
            </w:pPr>
          </w:p>
        </w:tc>
      </w:tr>
      <w:tr w:rsidR="00DE5676" w:rsidRPr="00800355" w14:paraId="12810187" w14:textId="77777777" w:rsidTr="004A28EC">
        <w:tc>
          <w:tcPr>
            <w:tcW w:w="3116" w:type="dxa"/>
          </w:tcPr>
          <w:p w14:paraId="3EE86200" w14:textId="1E181F93" w:rsidR="00DE5676" w:rsidRPr="00800355" w:rsidRDefault="00D16D8E" w:rsidP="004A28EC">
            <w:pPr>
              <w:spacing w:after="0" w:line="240" w:lineRule="auto"/>
            </w:pPr>
            <w:r w:rsidRPr="00800355">
              <w:t>Education/Cert</w:t>
            </w:r>
            <w:r>
              <w:t>ification</w:t>
            </w:r>
            <w:r w:rsidRPr="00800355">
              <w:t xml:space="preserve"> w</w:t>
            </w:r>
            <w:r>
              <w:t>ith D</w:t>
            </w:r>
            <w:r w:rsidRPr="00800355">
              <w:t>ates/</w:t>
            </w:r>
            <w:r>
              <w:t>F</w:t>
            </w:r>
            <w:r w:rsidRPr="00800355">
              <w:t>ields</w:t>
            </w:r>
          </w:p>
        </w:tc>
        <w:tc>
          <w:tcPr>
            <w:tcW w:w="4799" w:type="dxa"/>
          </w:tcPr>
          <w:p w14:paraId="74046D18" w14:textId="77777777" w:rsidR="00DE5676" w:rsidRPr="00800355" w:rsidRDefault="00DE5676" w:rsidP="004A28EC">
            <w:pPr>
              <w:spacing w:after="0" w:line="240" w:lineRule="auto"/>
            </w:pPr>
            <w:r w:rsidRPr="00800355">
              <w:t>Do education items contain relevant dates and fields of Study?</w:t>
            </w:r>
          </w:p>
        </w:tc>
        <w:tc>
          <w:tcPr>
            <w:tcW w:w="1435" w:type="dxa"/>
          </w:tcPr>
          <w:p w14:paraId="68DA1C6A" w14:textId="77777777" w:rsidR="00DE5676" w:rsidRPr="00CC4B42" w:rsidRDefault="00DE5676" w:rsidP="004A28EC">
            <w:pPr>
              <w:spacing w:after="0" w:line="240" w:lineRule="auto"/>
            </w:pPr>
          </w:p>
        </w:tc>
      </w:tr>
      <w:tr w:rsidR="00DE5676" w:rsidRPr="00800355" w14:paraId="5BCB5A36" w14:textId="77777777" w:rsidTr="004A28EC">
        <w:tc>
          <w:tcPr>
            <w:tcW w:w="3116" w:type="dxa"/>
          </w:tcPr>
          <w:p w14:paraId="7A24448C" w14:textId="77777777" w:rsidR="00DE5676" w:rsidRPr="00800355" w:rsidRDefault="00DE5676" w:rsidP="004A28EC">
            <w:pPr>
              <w:spacing w:after="0" w:line="240" w:lineRule="auto"/>
            </w:pPr>
            <w:r w:rsidRPr="00800355">
              <w:t>Experience and Start/End Dates</w:t>
            </w:r>
          </w:p>
        </w:tc>
        <w:tc>
          <w:tcPr>
            <w:tcW w:w="4799" w:type="dxa"/>
          </w:tcPr>
          <w:p w14:paraId="5C66AB04" w14:textId="77777777" w:rsidR="00DE5676" w:rsidRPr="00800355" w:rsidRDefault="00DE5676" w:rsidP="004A28EC">
            <w:pPr>
              <w:spacing w:after="0" w:line="240" w:lineRule="auto"/>
            </w:pPr>
            <w:r w:rsidRPr="00800355">
              <w:t>Experience – description of the area(s) of work in which the person is qualified and how the work relates to the SOW requirements, start/end dates (month and year) of the work, c</w:t>
            </w:r>
            <w:r>
              <w:t>ompany name and position title</w:t>
            </w:r>
          </w:p>
        </w:tc>
        <w:tc>
          <w:tcPr>
            <w:tcW w:w="1435" w:type="dxa"/>
          </w:tcPr>
          <w:p w14:paraId="69BB918A" w14:textId="77777777" w:rsidR="00DE5676" w:rsidRPr="00CC4B42" w:rsidRDefault="00DE5676" w:rsidP="004A28EC">
            <w:pPr>
              <w:spacing w:after="0" w:line="240" w:lineRule="auto"/>
            </w:pPr>
          </w:p>
        </w:tc>
      </w:tr>
      <w:tr w:rsidR="00DE5676" w:rsidRPr="00800355" w14:paraId="256CDB60" w14:textId="77777777" w:rsidTr="004A28EC">
        <w:tc>
          <w:tcPr>
            <w:tcW w:w="3116" w:type="dxa"/>
          </w:tcPr>
          <w:p w14:paraId="2350A5DB" w14:textId="77777777" w:rsidR="00DE5676" w:rsidRPr="00800355" w:rsidRDefault="00DE5676" w:rsidP="004A28EC">
            <w:pPr>
              <w:spacing w:after="0" w:line="240" w:lineRule="auto"/>
            </w:pPr>
            <w:r w:rsidRPr="00800355">
              <w:t>Applicable SOW Requirements</w:t>
            </w:r>
          </w:p>
        </w:tc>
        <w:tc>
          <w:tcPr>
            <w:tcW w:w="4799" w:type="dxa"/>
          </w:tcPr>
          <w:p w14:paraId="67F78D09" w14:textId="0BF18657" w:rsidR="00DE5676" w:rsidRPr="00800355" w:rsidRDefault="00DE5676" w:rsidP="004A28EC">
            <w:pPr>
              <w:spacing w:after="0" w:line="240" w:lineRule="auto"/>
            </w:pPr>
            <w:r w:rsidRPr="00800355">
              <w:t xml:space="preserve">Does resume identify the applicable SOW section(s) and industry role (as shown in the </w:t>
            </w:r>
            <w:r>
              <w:t xml:space="preserve">SIR Attachment C, </w:t>
            </w:r>
            <w:r w:rsidRPr="00E55215">
              <w:t xml:space="preserve">Section </w:t>
            </w:r>
            <w:r w:rsidR="00E55215" w:rsidRPr="00E55215">
              <w:t>4</w:t>
            </w:r>
            <w:r w:rsidRPr="00E55215">
              <w:t>.2) that</w:t>
            </w:r>
            <w:r w:rsidRPr="00800355">
              <w:t xml:space="preserve"> the resume is proposed for?</w:t>
            </w:r>
          </w:p>
        </w:tc>
        <w:tc>
          <w:tcPr>
            <w:tcW w:w="1435" w:type="dxa"/>
          </w:tcPr>
          <w:p w14:paraId="1EEA813E" w14:textId="77777777" w:rsidR="00DE5676" w:rsidRPr="00CC4B42" w:rsidRDefault="00DE5676" w:rsidP="004A28EC">
            <w:pPr>
              <w:spacing w:after="0" w:line="240" w:lineRule="auto"/>
            </w:pPr>
          </w:p>
        </w:tc>
      </w:tr>
      <w:tr w:rsidR="00DE5676" w:rsidRPr="00800355" w14:paraId="7B744E8A" w14:textId="77777777" w:rsidTr="004A28EC">
        <w:tc>
          <w:tcPr>
            <w:tcW w:w="3116" w:type="dxa"/>
          </w:tcPr>
          <w:p w14:paraId="5C28C006" w14:textId="77777777" w:rsidR="00DE5676" w:rsidRPr="00800355" w:rsidRDefault="00DE5676" w:rsidP="004A28EC">
            <w:pPr>
              <w:spacing w:after="0" w:line="240" w:lineRule="auto"/>
            </w:pPr>
            <w:r w:rsidRPr="00800355">
              <w:t>Certification Statement</w:t>
            </w:r>
          </w:p>
        </w:tc>
        <w:tc>
          <w:tcPr>
            <w:tcW w:w="4799" w:type="dxa"/>
          </w:tcPr>
          <w:p w14:paraId="225B9154" w14:textId="77777777" w:rsidR="00DE5676" w:rsidRPr="00800355" w:rsidRDefault="00DE5676" w:rsidP="004A28EC">
            <w:pPr>
              <w:spacing w:after="0" w:line="240" w:lineRule="auto"/>
            </w:pPr>
            <w:r w:rsidRPr="00800355">
              <w:t>Does resume submitted contain the attestation to accuracy and completeness of the information in the resume?</w:t>
            </w:r>
          </w:p>
        </w:tc>
        <w:tc>
          <w:tcPr>
            <w:tcW w:w="1435" w:type="dxa"/>
          </w:tcPr>
          <w:p w14:paraId="2DE3139E" w14:textId="77777777" w:rsidR="00DE5676" w:rsidRPr="00CC4B42" w:rsidRDefault="00DE5676" w:rsidP="004A28EC">
            <w:pPr>
              <w:spacing w:after="0" w:line="240" w:lineRule="auto"/>
            </w:pPr>
          </w:p>
        </w:tc>
      </w:tr>
      <w:tr w:rsidR="00DE5676" w:rsidRPr="00800355" w14:paraId="5B5F6674" w14:textId="77777777" w:rsidTr="004A28EC">
        <w:trPr>
          <w:trHeight w:val="584"/>
        </w:trPr>
        <w:tc>
          <w:tcPr>
            <w:tcW w:w="3116" w:type="dxa"/>
          </w:tcPr>
          <w:p w14:paraId="37F6028A" w14:textId="77777777" w:rsidR="00DE5676" w:rsidRPr="00800355" w:rsidRDefault="00DE5676" w:rsidP="004A28EC">
            <w:pPr>
              <w:spacing w:after="0" w:line="240" w:lineRule="auto"/>
            </w:pPr>
            <w:r w:rsidRPr="00800355">
              <w:t>Signature</w:t>
            </w:r>
          </w:p>
        </w:tc>
        <w:tc>
          <w:tcPr>
            <w:tcW w:w="4799" w:type="dxa"/>
          </w:tcPr>
          <w:p w14:paraId="73CC2C17" w14:textId="77777777" w:rsidR="00DE5676" w:rsidRPr="00800355" w:rsidRDefault="00DE5676" w:rsidP="004A28EC">
            <w:pPr>
              <w:spacing w:after="0" w:line="240" w:lineRule="auto"/>
            </w:pPr>
            <w:r>
              <w:t>Is the certification signature and d</w:t>
            </w:r>
            <w:r w:rsidRPr="00800355">
              <w:t xml:space="preserve">ate </w:t>
            </w:r>
            <w:r>
              <w:t>p</w:t>
            </w:r>
            <w:r w:rsidRPr="00800355">
              <w:t>resent</w:t>
            </w:r>
            <w:r>
              <w:t>?</w:t>
            </w:r>
          </w:p>
        </w:tc>
        <w:tc>
          <w:tcPr>
            <w:tcW w:w="1435" w:type="dxa"/>
          </w:tcPr>
          <w:p w14:paraId="7AC464E4" w14:textId="77777777" w:rsidR="00DE5676" w:rsidRPr="00CC4B42" w:rsidRDefault="00DE5676" w:rsidP="004A28EC">
            <w:pPr>
              <w:spacing w:after="0" w:line="240" w:lineRule="auto"/>
            </w:pPr>
          </w:p>
        </w:tc>
      </w:tr>
    </w:tbl>
    <w:p w14:paraId="75EA5212" w14:textId="77777777" w:rsidR="00DE5676" w:rsidRPr="00800355" w:rsidRDefault="00DE5676" w:rsidP="00DE5676">
      <w:pPr>
        <w:spacing w:after="160" w:line="259" w:lineRule="auto"/>
        <w:rPr>
          <w:rFonts w:asciiTheme="minorHAnsi" w:eastAsiaTheme="minorHAnsi" w:hAnsiTheme="minorHAnsi" w:cstheme="minorBidi"/>
        </w:rPr>
      </w:pPr>
    </w:p>
    <w:p w14:paraId="02609E4B" w14:textId="7DA846C6" w:rsidR="00DE5676" w:rsidRDefault="00DE5676" w:rsidP="00DE5676">
      <w:pPr>
        <w:spacing w:after="160" w:line="259" w:lineRule="auto"/>
        <w:rPr>
          <w:rFonts w:asciiTheme="minorHAnsi" w:eastAsiaTheme="minorHAnsi" w:hAnsiTheme="minorHAnsi" w:cstheme="minorBidi"/>
        </w:rPr>
      </w:pPr>
    </w:p>
    <w:p w14:paraId="05E4C07A" w14:textId="77777777" w:rsidR="004C1CE2" w:rsidRDefault="004C1CE2" w:rsidP="00DE5676">
      <w:pPr>
        <w:spacing w:after="160" w:line="259" w:lineRule="auto"/>
        <w:rPr>
          <w:rFonts w:asciiTheme="minorHAnsi" w:eastAsiaTheme="minorHAnsi" w:hAnsiTheme="minorHAnsi" w:cstheme="minorBidi"/>
        </w:rPr>
      </w:pPr>
    </w:p>
    <w:p w14:paraId="4EBC0D4B" w14:textId="77777777" w:rsidR="004C1CE2" w:rsidRDefault="004C1CE2" w:rsidP="00DE5676">
      <w:pPr>
        <w:spacing w:after="160" w:line="259" w:lineRule="auto"/>
        <w:rPr>
          <w:rFonts w:asciiTheme="minorHAnsi" w:eastAsiaTheme="minorHAnsi" w:hAnsiTheme="minorHAnsi" w:cstheme="minorBidi"/>
        </w:rPr>
      </w:pPr>
    </w:p>
    <w:p w14:paraId="4D361184" w14:textId="77777777" w:rsidR="004C1CE2" w:rsidRDefault="004C1CE2" w:rsidP="00DE5676">
      <w:pPr>
        <w:spacing w:after="160" w:line="259" w:lineRule="auto"/>
        <w:rPr>
          <w:rFonts w:asciiTheme="minorHAnsi" w:eastAsiaTheme="minorHAnsi" w:hAnsiTheme="minorHAnsi" w:cstheme="minorBidi"/>
        </w:rPr>
      </w:pPr>
    </w:p>
    <w:p w14:paraId="343CD2A9" w14:textId="77777777" w:rsidR="00F601B6" w:rsidRDefault="00F601B6" w:rsidP="00DE5676">
      <w:pPr>
        <w:spacing w:after="160" w:line="259" w:lineRule="auto"/>
        <w:rPr>
          <w:rFonts w:asciiTheme="minorHAnsi" w:eastAsiaTheme="minorHAnsi" w:hAnsiTheme="minorHAnsi" w:cstheme="minorBidi"/>
        </w:rPr>
      </w:pPr>
    </w:p>
    <w:p w14:paraId="6A47E3F8" w14:textId="74514EE4" w:rsidR="004C1CE2" w:rsidRPr="0025708A" w:rsidRDefault="004C1CE2" w:rsidP="004C1CE2">
      <w:pPr>
        <w:spacing w:after="160" w:line="259" w:lineRule="auto"/>
        <w:rPr>
          <w:rFonts w:asciiTheme="minorHAnsi" w:eastAsiaTheme="minorHAnsi" w:hAnsiTheme="minorHAnsi" w:cstheme="minorBidi"/>
          <w:sz w:val="24"/>
          <w:szCs w:val="24"/>
        </w:rPr>
      </w:pPr>
      <w:r w:rsidRPr="00D16D8E">
        <w:rPr>
          <w:rFonts w:asciiTheme="minorHAnsi" w:eastAsiaTheme="minorHAnsi" w:hAnsiTheme="minorHAnsi" w:cstheme="minorBidi"/>
          <w:b/>
          <w:sz w:val="24"/>
          <w:szCs w:val="24"/>
        </w:rPr>
        <w:t>Labor category:</w:t>
      </w:r>
      <w:r w:rsidRPr="0025708A"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 w:rsidRPr="00E55215">
        <w:rPr>
          <w:rFonts w:asciiTheme="minorHAnsi" w:eastAsiaTheme="minorHAnsi" w:hAnsiTheme="minorHAnsi" w:cstheme="minorBidi"/>
          <w:sz w:val="24"/>
          <w:szCs w:val="24"/>
        </w:rPr>
        <w:t>Senior II Business/Financial/Management Analyst –</w:t>
      </w:r>
      <w:r>
        <w:rPr>
          <w:rFonts w:asciiTheme="minorHAnsi" w:eastAsiaTheme="minorHAnsi" w:hAnsiTheme="minorHAnsi" w:cstheme="minorBidi"/>
          <w:sz w:val="24"/>
          <w:szCs w:val="24"/>
        </w:rPr>
        <w:t xml:space="preserve"> C</w:t>
      </w:r>
      <w:r w:rsidR="005179F3">
        <w:rPr>
          <w:rFonts w:asciiTheme="minorHAnsi" w:eastAsiaTheme="minorHAnsi" w:hAnsiTheme="minorHAnsi" w:cstheme="minorBidi"/>
          <w:sz w:val="24"/>
          <w:szCs w:val="24"/>
        </w:rPr>
        <w:t>LIN</w:t>
      </w:r>
      <w:r>
        <w:rPr>
          <w:rFonts w:asciiTheme="minorHAnsi" w:eastAsiaTheme="minorHAnsi" w:hAnsiTheme="minorHAnsi" w:cstheme="minorBidi"/>
          <w:sz w:val="24"/>
          <w:szCs w:val="24"/>
        </w:rPr>
        <w:t xml:space="preserve"> No.</w:t>
      </w:r>
      <w:r w:rsidRPr="00E55215"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>
        <w:rPr>
          <w:rFonts w:asciiTheme="minorHAnsi" w:eastAsiaTheme="minorHAnsi" w:hAnsiTheme="minorHAnsi" w:cstheme="minorBidi"/>
          <w:sz w:val="24"/>
          <w:szCs w:val="24"/>
        </w:rPr>
        <w:t>1</w:t>
      </w:r>
      <w:r w:rsidR="005179F3">
        <w:rPr>
          <w:rFonts w:asciiTheme="minorHAnsi" w:eastAsiaTheme="minorHAnsi" w:hAnsiTheme="minorHAnsi" w:cstheme="minorBidi"/>
          <w:sz w:val="24"/>
          <w:szCs w:val="24"/>
        </w:rPr>
        <w:t>7</w:t>
      </w:r>
      <w:r>
        <w:rPr>
          <w:rFonts w:asciiTheme="minorHAnsi" w:eastAsiaTheme="minorHAnsi" w:hAnsiTheme="minorHAnsi" w:cstheme="minorBidi"/>
          <w:sz w:val="24"/>
          <w:szCs w:val="24"/>
        </w:rPr>
        <w:t>02060C</w:t>
      </w:r>
    </w:p>
    <w:p w14:paraId="630198C1" w14:textId="77777777" w:rsidR="004C1CE2" w:rsidRPr="00D16D8E" w:rsidRDefault="004C1CE2" w:rsidP="004C1CE2">
      <w:pPr>
        <w:spacing w:after="160" w:line="259" w:lineRule="auto"/>
        <w:rPr>
          <w:rFonts w:asciiTheme="minorHAnsi" w:eastAsiaTheme="minorHAnsi" w:hAnsiTheme="minorHAnsi" w:cstheme="minorBidi"/>
          <w:b/>
        </w:rPr>
      </w:pPr>
      <w:r w:rsidRPr="00D16D8E">
        <w:rPr>
          <w:rFonts w:asciiTheme="minorHAnsi" w:eastAsiaTheme="minorHAnsi" w:hAnsiTheme="minorHAnsi" w:cstheme="minorBidi"/>
          <w:b/>
          <w:sz w:val="24"/>
          <w:szCs w:val="24"/>
          <w:highlight w:val="yellow"/>
        </w:rPr>
        <w:t>Candidate name</w:t>
      </w:r>
      <w:r w:rsidRPr="00D16D8E">
        <w:rPr>
          <w:rFonts w:asciiTheme="minorHAnsi" w:eastAsiaTheme="minorHAnsi" w:hAnsiTheme="minorHAnsi" w:cstheme="minorBidi"/>
          <w:b/>
          <w:highlight w:val="yellow"/>
        </w:rPr>
        <w:t>:</w:t>
      </w:r>
      <w:r w:rsidRPr="00D16D8E">
        <w:rPr>
          <w:rFonts w:asciiTheme="minorHAnsi" w:eastAsiaTheme="minorHAnsi" w:hAnsiTheme="minorHAnsi" w:cstheme="minorBidi"/>
          <w:b/>
        </w:rPr>
        <w:t xml:space="preserve"> </w:t>
      </w:r>
      <w:r w:rsidRPr="00D16D8E">
        <w:rPr>
          <w:rFonts w:asciiTheme="minorHAnsi" w:eastAsiaTheme="minorHAnsi" w:hAnsiTheme="minorHAnsi" w:cstheme="minorBidi"/>
          <w:b/>
        </w:rPr>
        <w:br/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116"/>
        <w:gridCol w:w="4799"/>
        <w:gridCol w:w="1435"/>
      </w:tblGrid>
      <w:tr w:rsidR="004C1CE2" w:rsidRPr="00800355" w14:paraId="186EA9D5" w14:textId="77777777" w:rsidTr="00CA1F00">
        <w:tc>
          <w:tcPr>
            <w:tcW w:w="3116" w:type="dxa"/>
            <w:shd w:val="clear" w:color="auto" w:fill="D9D9D9" w:themeFill="background1" w:themeFillShade="D9"/>
          </w:tcPr>
          <w:p w14:paraId="4F4E0106" w14:textId="77777777" w:rsidR="004C1CE2" w:rsidRPr="00800355" w:rsidRDefault="004C1CE2" w:rsidP="00CA1F00">
            <w:pPr>
              <w:spacing w:after="0" w:line="240" w:lineRule="auto"/>
              <w:rPr>
                <w:b/>
              </w:rPr>
            </w:pPr>
            <w:r w:rsidRPr="00800355">
              <w:rPr>
                <w:b/>
              </w:rPr>
              <w:t>Resume Compliance Issue</w:t>
            </w:r>
          </w:p>
        </w:tc>
        <w:tc>
          <w:tcPr>
            <w:tcW w:w="4799" w:type="dxa"/>
            <w:shd w:val="clear" w:color="auto" w:fill="D9D9D9" w:themeFill="background1" w:themeFillShade="D9"/>
          </w:tcPr>
          <w:p w14:paraId="7E8A2602" w14:textId="77777777" w:rsidR="004C1CE2" w:rsidRPr="00800355" w:rsidRDefault="004C1CE2" w:rsidP="00CA1F00">
            <w:pPr>
              <w:spacing w:after="0" w:line="240" w:lineRule="auto"/>
              <w:rPr>
                <w:b/>
              </w:rPr>
            </w:pPr>
            <w:r w:rsidRPr="00800355">
              <w:rPr>
                <w:b/>
              </w:rPr>
              <w:t>Comment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E10AF9" w14:textId="77777777" w:rsidR="004C1CE2" w:rsidRPr="00800355" w:rsidRDefault="004C1CE2" w:rsidP="00CA1F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00355">
              <w:rPr>
                <w:b/>
                <w:sz w:val="20"/>
                <w:szCs w:val="20"/>
              </w:rPr>
              <w:t>Review Result (P or F)</w:t>
            </w:r>
          </w:p>
        </w:tc>
      </w:tr>
      <w:tr w:rsidR="004C1CE2" w:rsidRPr="00800355" w14:paraId="0D78AF03" w14:textId="77777777" w:rsidTr="00CA1F00">
        <w:tc>
          <w:tcPr>
            <w:tcW w:w="3116" w:type="dxa"/>
          </w:tcPr>
          <w:p w14:paraId="68760CC5" w14:textId="77777777" w:rsidR="004C1CE2" w:rsidRPr="00800355" w:rsidRDefault="004C1CE2" w:rsidP="00CA1F00">
            <w:pPr>
              <w:spacing w:after="0" w:line="240" w:lineRule="auto"/>
            </w:pPr>
            <w:r>
              <w:t>Page Limit</w:t>
            </w:r>
          </w:p>
        </w:tc>
        <w:tc>
          <w:tcPr>
            <w:tcW w:w="4799" w:type="dxa"/>
          </w:tcPr>
          <w:p w14:paraId="13D4CAD8" w14:textId="77777777" w:rsidR="004C1CE2" w:rsidRPr="00800355" w:rsidRDefault="004C1CE2" w:rsidP="00CA1F00">
            <w:pPr>
              <w:spacing w:after="0" w:line="240" w:lineRule="auto"/>
            </w:pPr>
            <w:r>
              <w:t>Two (2) page</w:t>
            </w:r>
            <w:r w:rsidRPr="00800355">
              <w:t xml:space="preserve"> limit for resumes</w:t>
            </w:r>
            <w:r>
              <w:t xml:space="preserve"> (SIR Attachment C, </w:t>
            </w:r>
            <w:r w:rsidRPr="00E55215">
              <w:t>Section 4.2)</w:t>
            </w:r>
          </w:p>
        </w:tc>
        <w:tc>
          <w:tcPr>
            <w:tcW w:w="1435" w:type="dxa"/>
          </w:tcPr>
          <w:p w14:paraId="65767BCF" w14:textId="77777777" w:rsidR="004C1CE2" w:rsidRPr="00CC4B42" w:rsidRDefault="004C1CE2" w:rsidP="00CA1F00">
            <w:pPr>
              <w:spacing w:after="0" w:line="240" w:lineRule="auto"/>
            </w:pPr>
          </w:p>
        </w:tc>
      </w:tr>
      <w:tr w:rsidR="004C1CE2" w:rsidRPr="00800355" w14:paraId="3B987538" w14:textId="77777777" w:rsidTr="00CA1F00">
        <w:tc>
          <w:tcPr>
            <w:tcW w:w="3116" w:type="dxa"/>
          </w:tcPr>
          <w:p w14:paraId="69DEAE66" w14:textId="77777777" w:rsidR="004C1CE2" w:rsidRPr="00800355" w:rsidRDefault="004C1CE2" w:rsidP="00CA1F00">
            <w:pPr>
              <w:spacing w:after="0" w:line="240" w:lineRule="auto"/>
            </w:pPr>
            <w:r w:rsidRPr="00800355">
              <w:t>Education/Cert</w:t>
            </w:r>
            <w:r>
              <w:t>ification</w:t>
            </w:r>
            <w:r w:rsidRPr="00800355">
              <w:t xml:space="preserve"> w</w:t>
            </w:r>
            <w:r>
              <w:t>ith D</w:t>
            </w:r>
            <w:r w:rsidRPr="00800355">
              <w:t>ates/</w:t>
            </w:r>
            <w:r>
              <w:t>F</w:t>
            </w:r>
            <w:r w:rsidRPr="00800355">
              <w:t>ields</w:t>
            </w:r>
          </w:p>
        </w:tc>
        <w:tc>
          <w:tcPr>
            <w:tcW w:w="4799" w:type="dxa"/>
          </w:tcPr>
          <w:p w14:paraId="1ED5749F" w14:textId="77777777" w:rsidR="004C1CE2" w:rsidRPr="00800355" w:rsidRDefault="004C1CE2" w:rsidP="00CA1F00">
            <w:pPr>
              <w:spacing w:after="0" w:line="240" w:lineRule="auto"/>
            </w:pPr>
            <w:r w:rsidRPr="00800355">
              <w:t>Do education items contain relevant dates and fields of Study?</w:t>
            </w:r>
          </w:p>
        </w:tc>
        <w:tc>
          <w:tcPr>
            <w:tcW w:w="1435" w:type="dxa"/>
          </w:tcPr>
          <w:p w14:paraId="7DE7AB02" w14:textId="77777777" w:rsidR="004C1CE2" w:rsidRPr="00CC4B42" w:rsidRDefault="004C1CE2" w:rsidP="00CA1F00">
            <w:pPr>
              <w:spacing w:after="0" w:line="240" w:lineRule="auto"/>
            </w:pPr>
          </w:p>
        </w:tc>
      </w:tr>
      <w:tr w:rsidR="004C1CE2" w:rsidRPr="00800355" w14:paraId="1925CFF7" w14:textId="77777777" w:rsidTr="00CA1F00">
        <w:tc>
          <w:tcPr>
            <w:tcW w:w="3116" w:type="dxa"/>
          </w:tcPr>
          <w:p w14:paraId="62D5CB2B" w14:textId="77777777" w:rsidR="004C1CE2" w:rsidRPr="00800355" w:rsidRDefault="004C1CE2" w:rsidP="00CA1F00">
            <w:pPr>
              <w:spacing w:after="0" w:line="240" w:lineRule="auto"/>
            </w:pPr>
            <w:r w:rsidRPr="00800355">
              <w:t>Experience and Start/End Dates</w:t>
            </w:r>
          </w:p>
        </w:tc>
        <w:tc>
          <w:tcPr>
            <w:tcW w:w="4799" w:type="dxa"/>
          </w:tcPr>
          <w:p w14:paraId="3EE02B0E" w14:textId="77777777" w:rsidR="004C1CE2" w:rsidRPr="00800355" w:rsidRDefault="004C1CE2" w:rsidP="00CA1F00">
            <w:pPr>
              <w:spacing w:after="0" w:line="240" w:lineRule="auto"/>
            </w:pPr>
            <w:r w:rsidRPr="00800355">
              <w:t>Experience – description of the area(s) of work in which the person is qualified and how the work relates to the SOW requirements, start/end dates (month and year) of the work, c</w:t>
            </w:r>
            <w:r>
              <w:t>ompany name and position title</w:t>
            </w:r>
          </w:p>
        </w:tc>
        <w:tc>
          <w:tcPr>
            <w:tcW w:w="1435" w:type="dxa"/>
          </w:tcPr>
          <w:p w14:paraId="38E08A48" w14:textId="77777777" w:rsidR="004C1CE2" w:rsidRPr="00CC4B42" w:rsidRDefault="004C1CE2" w:rsidP="00CA1F00">
            <w:pPr>
              <w:spacing w:after="0" w:line="240" w:lineRule="auto"/>
            </w:pPr>
          </w:p>
        </w:tc>
      </w:tr>
      <w:tr w:rsidR="004C1CE2" w:rsidRPr="00800355" w14:paraId="73C47108" w14:textId="77777777" w:rsidTr="00CA1F00">
        <w:tc>
          <w:tcPr>
            <w:tcW w:w="3116" w:type="dxa"/>
          </w:tcPr>
          <w:p w14:paraId="5AA7E81B" w14:textId="77777777" w:rsidR="004C1CE2" w:rsidRPr="00800355" w:rsidRDefault="004C1CE2" w:rsidP="00CA1F00">
            <w:pPr>
              <w:spacing w:after="0" w:line="240" w:lineRule="auto"/>
            </w:pPr>
            <w:r w:rsidRPr="00800355">
              <w:t>Applicable SOW Requirements</w:t>
            </w:r>
          </w:p>
        </w:tc>
        <w:tc>
          <w:tcPr>
            <w:tcW w:w="4799" w:type="dxa"/>
          </w:tcPr>
          <w:p w14:paraId="7680488B" w14:textId="77777777" w:rsidR="004C1CE2" w:rsidRPr="00800355" w:rsidRDefault="004C1CE2" w:rsidP="00CA1F00">
            <w:pPr>
              <w:spacing w:after="0" w:line="240" w:lineRule="auto"/>
            </w:pPr>
            <w:r w:rsidRPr="00800355">
              <w:t xml:space="preserve">Does resume identify the applicable SOW section(s) and industry role (as shown in the </w:t>
            </w:r>
            <w:r>
              <w:t xml:space="preserve">SIR Attachment C, </w:t>
            </w:r>
            <w:r w:rsidRPr="00E55215">
              <w:t>Section 4.2) that</w:t>
            </w:r>
            <w:r w:rsidRPr="00800355">
              <w:t xml:space="preserve"> the resume is proposed for?</w:t>
            </w:r>
          </w:p>
        </w:tc>
        <w:tc>
          <w:tcPr>
            <w:tcW w:w="1435" w:type="dxa"/>
          </w:tcPr>
          <w:p w14:paraId="326BFC8D" w14:textId="77777777" w:rsidR="004C1CE2" w:rsidRPr="00CC4B42" w:rsidRDefault="004C1CE2" w:rsidP="00CA1F00">
            <w:pPr>
              <w:spacing w:after="0" w:line="240" w:lineRule="auto"/>
            </w:pPr>
          </w:p>
        </w:tc>
      </w:tr>
      <w:tr w:rsidR="004C1CE2" w:rsidRPr="00800355" w14:paraId="0366AC48" w14:textId="77777777" w:rsidTr="00CA1F00">
        <w:tc>
          <w:tcPr>
            <w:tcW w:w="3116" w:type="dxa"/>
          </w:tcPr>
          <w:p w14:paraId="52312881" w14:textId="77777777" w:rsidR="004C1CE2" w:rsidRPr="00800355" w:rsidRDefault="004C1CE2" w:rsidP="00CA1F00">
            <w:pPr>
              <w:spacing w:after="0" w:line="240" w:lineRule="auto"/>
            </w:pPr>
            <w:r w:rsidRPr="00800355">
              <w:t>Certification Statement</w:t>
            </w:r>
          </w:p>
        </w:tc>
        <w:tc>
          <w:tcPr>
            <w:tcW w:w="4799" w:type="dxa"/>
          </w:tcPr>
          <w:p w14:paraId="42EBCC95" w14:textId="77777777" w:rsidR="004C1CE2" w:rsidRPr="00800355" w:rsidRDefault="004C1CE2" w:rsidP="00CA1F00">
            <w:pPr>
              <w:spacing w:after="0" w:line="240" w:lineRule="auto"/>
            </w:pPr>
            <w:r w:rsidRPr="00800355">
              <w:t>Does resume submitted contain the attestation to accuracy and completeness of the information in the resume?</w:t>
            </w:r>
          </w:p>
        </w:tc>
        <w:tc>
          <w:tcPr>
            <w:tcW w:w="1435" w:type="dxa"/>
          </w:tcPr>
          <w:p w14:paraId="6B14434C" w14:textId="77777777" w:rsidR="004C1CE2" w:rsidRPr="00CC4B42" w:rsidRDefault="004C1CE2" w:rsidP="00CA1F00">
            <w:pPr>
              <w:spacing w:after="0" w:line="240" w:lineRule="auto"/>
            </w:pPr>
          </w:p>
        </w:tc>
      </w:tr>
      <w:tr w:rsidR="004C1CE2" w:rsidRPr="00800355" w14:paraId="7BC59D20" w14:textId="77777777" w:rsidTr="00CA1F00">
        <w:trPr>
          <w:trHeight w:val="584"/>
        </w:trPr>
        <w:tc>
          <w:tcPr>
            <w:tcW w:w="3116" w:type="dxa"/>
          </w:tcPr>
          <w:p w14:paraId="14EBE867" w14:textId="77777777" w:rsidR="004C1CE2" w:rsidRPr="00800355" w:rsidRDefault="004C1CE2" w:rsidP="00CA1F00">
            <w:pPr>
              <w:spacing w:after="0" w:line="240" w:lineRule="auto"/>
            </w:pPr>
            <w:r w:rsidRPr="00800355">
              <w:t>Signature</w:t>
            </w:r>
          </w:p>
        </w:tc>
        <w:tc>
          <w:tcPr>
            <w:tcW w:w="4799" w:type="dxa"/>
          </w:tcPr>
          <w:p w14:paraId="393F6B45" w14:textId="77777777" w:rsidR="004C1CE2" w:rsidRPr="00800355" w:rsidRDefault="004C1CE2" w:rsidP="00CA1F00">
            <w:pPr>
              <w:spacing w:after="0" w:line="240" w:lineRule="auto"/>
            </w:pPr>
            <w:r>
              <w:t>Is the certification signature and d</w:t>
            </w:r>
            <w:r w:rsidRPr="00800355">
              <w:t xml:space="preserve">ate </w:t>
            </w:r>
            <w:r>
              <w:t>p</w:t>
            </w:r>
            <w:r w:rsidRPr="00800355">
              <w:t>resent</w:t>
            </w:r>
            <w:r>
              <w:t>?</w:t>
            </w:r>
          </w:p>
        </w:tc>
        <w:tc>
          <w:tcPr>
            <w:tcW w:w="1435" w:type="dxa"/>
          </w:tcPr>
          <w:p w14:paraId="51030437" w14:textId="77777777" w:rsidR="004C1CE2" w:rsidRPr="00CC4B42" w:rsidRDefault="004C1CE2" w:rsidP="00CA1F00">
            <w:pPr>
              <w:spacing w:after="0" w:line="240" w:lineRule="auto"/>
            </w:pPr>
          </w:p>
        </w:tc>
      </w:tr>
    </w:tbl>
    <w:p w14:paraId="6729CB16" w14:textId="77777777" w:rsidR="004C1CE2" w:rsidRPr="00800355" w:rsidRDefault="004C1CE2" w:rsidP="004C1CE2">
      <w:pPr>
        <w:spacing w:after="160" w:line="259" w:lineRule="auto"/>
        <w:rPr>
          <w:rFonts w:asciiTheme="minorHAnsi" w:eastAsiaTheme="minorHAnsi" w:hAnsiTheme="minorHAnsi" w:cstheme="minorBidi"/>
        </w:rPr>
      </w:pPr>
    </w:p>
    <w:p w14:paraId="4960EB93" w14:textId="77777777" w:rsidR="004C1CE2" w:rsidRPr="00800355" w:rsidRDefault="004C1CE2" w:rsidP="004C1CE2">
      <w:pPr>
        <w:spacing w:after="160" w:line="259" w:lineRule="auto"/>
        <w:rPr>
          <w:rFonts w:asciiTheme="minorHAnsi" w:eastAsiaTheme="minorHAnsi" w:hAnsiTheme="minorHAnsi" w:cstheme="minorBidi"/>
        </w:rPr>
      </w:pPr>
    </w:p>
    <w:p w14:paraId="095057E0" w14:textId="77777777" w:rsidR="004C1CE2" w:rsidRPr="00800355" w:rsidRDefault="004C1CE2" w:rsidP="00DE5676">
      <w:pPr>
        <w:spacing w:after="160" w:line="259" w:lineRule="auto"/>
        <w:rPr>
          <w:rFonts w:asciiTheme="minorHAnsi" w:eastAsiaTheme="minorHAnsi" w:hAnsiTheme="minorHAnsi" w:cstheme="minorBidi"/>
        </w:rPr>
      </w:pPr>
    </w:p>
    <w:sectPr w:rsidR="004C1CE2" w:rsidRPr="00800355" w:rsidSect="00072C8E">
      <w:headerReference w:type="default" r:id="rId11"/>
      <w:footerReference w:type="default" r:id="rId12"/>
      <w:pgSz w:w="12240" w:h="15840" w:code="1"/>
      <w:pgMar w:top="315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F2EA5" w14:textId="77777777" w:rsidR="00F31789" w:rsidRDefault="00F31789" w:rsidP="00F34BEF">
      <w:r>
        <w:separator/>
      </w:r>
    </w:p>
  </w:endnote>
  <w:endnote w:type="continuationSeparator" w:id="0">
    <w:p w14:paraId="4AA5FA61" w14:textId="77777777" w:rsidR="00F31789" w:rsidRDefault="00F31789" w:rsidP="00F34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A8F09" w14:textId="77777777" w:rsidR="006763A1" w:rsidRDefault="006763A1" w:rsidP="00195DDD">
    <w:pPr>
      <w:tabs>
        <w:tab w:val="right" w:pos="9360"/>
      </w:tabs>
      <w:spacing w:after="0" w:line="240" w:lineRule="auto"/>
    </w:pPr>
  </w:p>
  <w:p w14:paraId="2D7E3D0A" w14:textId="60670B59" w:rsidR="00195DDD" w:rsidRPr="006763A1" w:rsidRDefault="00464925" w:rsidP="007B6DAB">
    <w:pPr>
      <w:tabs>
        <w:tab w:val="left" w:pos="4410"/>
        <w:tab w:val="right" w:pos="9360"/>
      </w:tabs>
      <w:spacing w:after="0" w:line="240" w:lineRule="auto"/>
      <w:rPr>
        <w:rFonts w:asciiTheme="minorHAnsi" w:hAnsiTheme="minorHAnsi" w:cstheme="minorHAnsi"/>
        <w:noProof/>
        <w:sz w:val="20"/>
        <w:szCs w:val="20"/>
      </w:rPr>
    </w:pPr>
    <w:r>
      <w:rPr>
        <w:rFonts w:asciiTheme="minorHAnsi" w:hAnsiTheme="minorHAnsi" w:cstheme="minorHAnsi"/>
      </w:rPr>
      <w:t>Version 1</w:t>
    </w:r>
    <w:r w:rsidR="000D0ED6">
      <w:rPr>
        <w:rFonts w:asciiTheme="minorHAnsi" w:hAnsiTheme="minorHAnsi" w:cstheme="minorHAnsi"/>
      </w:rPr>
      <w:t>5</w:t>
    </w:r>
    <w:r w:rsidR="00AC07D7" w:rsidRPr="006763A1">
      <w:rPr>
        <w:rFonts w:asciiTheme="minorHAnsi" w:hAnsiTheme="minorHAnsi" w:cstheme="minorHAnsi"/>
      </w:rPr>
      <w:t>.0</w:t>
    </w:r>
    <w:r w:rsidR="007B6DAB">
      <w:rPr>
        <w:rFonts w:asciiTheme="minorHAnsi" w:hAnsiTheme="minorHAnsi" w:cstheme="minorHAnsi"/>
      </w:rPr>
      <w:tab/>
    </w:r>
    <w:r w:rsidR="007B6DAB">
      <w:rPr>
        <w:rFonts w:asciiTheme="minorHAnsi" w:hAnsiTheme="minorHAnsi" w:cstheme="minorHAnsi"/>
      </w:rPr>
      <w:tab/>
    </w:r>
    <w:r w:rsidR="00AC07D7" w:rsidRPr="007E7BF3">
      <w:rPr>
        <w:rFonts w:asciiTheme="minorHAnsi" w:hAnsiTheme="minorHAnsi" w:cstheme="minorHAnsi"/>
        <w:b/>
        <w:bCs/>
        <w:sz w:val="20"/>
        <w:szCs w:val="20"/>
      </w:rPr>
      <w:fldChar w:fldCharType="begin"/>
    </w:r>
    <w:r w:rsidR="00AC07D7" w:rsidRPr="007E7BF3">
      <w:rPr>
        <w:rFonts w:asciiTheme="minorHAnsi" w:hAnsiTheme="minorHAnsi" w:cstheme="minorHAnsi"/>
        <w:b/>
        <w:bCs/>
        <w:sz w:val="20"/>
        <w:szCs w:val="20"/>
      </w:rPr>
      <w:instrText xml:space="preserve"> PAGE </w:instrText>
    </w:r>
    <w:r w:rsidR="00AC07D7" w:rsidRPr="007E7BF3">
      <w:rPr>
        <w:rFonts w:asciiTheme="minorHAnsi" w:hAnsiTheme="minorHAnsi" w:cstheme="minorHAnsi"/>
        <w:b/>
        <w:bCs/>
        <w:sz w:val="20"/>
        <w:szCs w:val="20"/>
      </w:rPr>
      <w:fldChar w:fldCharType="separate"/>
    </w:r>
    <w:r w:rsidR="000D0ED6">
      <w:rPr>
        <w:rFonts w:asciiTheme="minorHAnsi" w:hAnsiTheme="minorHAnsi" w:cstheme="minorHAnsi"/>
        <w:b/>
        <w:bCs/>
        <w:noProof/>
        <w:sz w:val="20"/>
        <w:szCs w:val="20"/>
      </w:rPr>
      <w:t>1</w:t>
    </w:r>
    <w:r w:rsidR="00AC07D7" w:rsidRPr="007E7BF3">
      <w:rPr>
        <w:rFonts w:asciiTheme="minorHAnsi" w:hAnsiTheme="minorHAnsi" w:cstheme="minorHAnsi"/>
        <w:b/>
        <w:bCs/>
        <w:sz w:val="20"/>
        <w:szCs w:val="20"/>
      </w:rPr>
      <w:fldChar w:fldCharType="end"/>
    </w:r>
    <w:r w:rsidR="00AC07D7" w:rsidRPr="006763A1">
      <w:rPr>
        <w:rFonts w:asciiTheme="minorHAnsi" w:hAnsiTheme="minorHAnsi" w:cstheme="minorHAnsi"/>
        <w:sz w:val="20"/>
        <w:szCs w:val="20"/>
      </w:rPr>
      <w:t xml:space="preserve"> of </w:t>
    </w:r>
    <w:r w:rsidR="00AC07D7" w:rsidRPr="007E7BF3">
      <w:rPr>
        <w:rFonts w:asciiTheme="minorHAnsi" w:hAnsiTheme="minorHAnsi" w:cstheme="minorHAnsi"/>
        <w:b/>
        <w:bCs/>
        <w:sz w:val="20"/>
        <w:szCs w:val="20"/>
      </w:rPr>
      <w:fldChar w:fldCharType="begin"/>
    </w:r>
    <w:r w:rsidR="00AC07D7" w:rsidRPr="007E7BF3">
      <w:rPr>
        <w:rFonts w:asciiTheme="minorHAnsi" w:hAnsiTheme="minorHAnsi" w:cstheme="minorHAnsi"/>
        <w:b/>
        <w:bCs/>
        <w:sz w:val="20"/>
        <w:szCs w:val="20"/>
      </w:rPr>
      <w:instrText xml:space="preserve"> NUMPAGES  </w:instrText>
    </w:r>
    <w:r w:rsidR="00AC07D7" w:rsidRPr="007E7BF3">
      <w:rPr>
        <w:rFonts w:asciiTheme="minorHAnsi" w:hAnsiTheme="minorHAnsi" w:cstheme="minorHAnsi"/>
        <w:b/>
        <w:bCs/>
        <w:sz w:val="20"/>
        <w:szCs w:val="20"/>
      </w:rPr>
      <w:fldChar w:fldCharType="separate"/>
    </w:r>
    <w:r w:rsidR="000D0ED6">
      <w:rPr>
        <w:rFonts w:asciiTheme="minorHAnsi" w:hAnsiTheme="minorHAnsi" w:cstheme="minorHAnsi"/>
        <w:b/>
        <w:bCs/>
        <w:noProof/>
        <w:sz w:val="20"/>
        <w:szCs w:val="20"/>
      </w:rPr>
      <w:t>3</w:t>
    </w:r>
    <w:r w:rsidR="00AC07D7" w:rsidRPr="007E7BF3">
      <w:rPr>
        <w:rFonts w:asciiTheme="minorHAnsi" w:hAnsiTheme="minorHAnsi" w:cstheme="minorHAnsi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62ED9" w14:textId="77777777" w:rsidR="00F31789" w:rsidRDefault="00F31789" w:rsidP="00F34BEF">
      <w:r>
        <w:separator/>
      </w:r>
    </w:p>
  </w:footnote>
  <w:footnote w:type="continuationSeparator" w:id="0">
    <w:p w14:paraId="30703D86" w14:textId="77777777" w:rsidR="00F31789" w:rsidRDefault="00F31789" w:rsidP="00F34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9558" w:type="dxa"/>
      <w:tblInd w:w="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910"/>
      <w:gridCol w:w="5456"/>
    </w:tblGrid>
    <w:tr w:rsidR="00DE5676" w:rsidRPr="00C0451B" w14:paraId="7C384FFF" w14:textId="77777777" w:rsidTr="004A28EC">
      <w:trPr>
        <w:trHeight w:val="360"/>
      </w:trPr>
      <w:tc>
        <w:tcPr>
          <w:tcW w:w="1164" w:type="dxa"/>
          <w:tcMar>
            <w:left w:w="72" w:type="dxa"/>
            <w:right w:w="72" w:type="dxa"/>
          </w:tcMar>
          <w:vAlign w:val="center"/>
        </w:tcPr>
        <w:p w14:paraId="4185BDFF" w14:textId="77777777" w:rsidR="00DE5676" w:rsidRPr="00C0451B" w:rsidRDefault="00DE5676" w:rsidP="00DE5676">
          <w:pPr>
            <w:spacing w:after="0"/>
          </w:pPr>
          <w:r w:rsidRPr="000D0B7F">
            <w:rPr>
              <w:noProof/>
            </w:rPr>
            <w:drawing>
              <wp:inline distT="0" distB="0" distL="0" distR="0" wp14:anchorId="5CA7D4D1" wp14:editId="2D9C3D41">
                <wp:extent cx="1935480" cy="707507"/>
                <wp:effectExtent l="0" t="0" r="0" b="0"/>
                <wp:docPr id="870599110" name="Picture 870599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7912" cy="708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64" w:type="dxa"/>
          <w:tcMar>
            <w:left w:w="72" w:type="dxa"/>
            <w:right w:w="72" w:type="dxa"/>
          </w:tcMar>
          <w:vAlign w:val="center"/>
        </w:tcPr>
        <w:p w14:paraId="42D6AB8A" w14:textId="77777777" w:rsidR="00DE5676" w:rsidRDefault="00DE5676" w:rsidP="00DE5676">
          <w:pPr>
            <w:spacing w:after="0"/>
          </w:pPr>
        </w:p>
      </w:tc>
      <w:tc>
        <w:tcPr>
          <w:tcW w:w="7230" w:type="dxa"/>
          <w:tcMar>
            <w:left w:w="72" w:type="dxa"/>
            <w:right w:w="72" w:type="dxa"/>
          </w:tcMar>
          <w:vAlign w:val="center"/>
        </w:tcPr>
        <w:p w14:paraId="407FA70C" w14:textId="77777777" w:rsidR="00DE5676" w:rsidRPr="004F4C34" w:rsidRDefault="00DE5676" w:rsidP="00DE5676">
          <w:pPr>
            <w:spacing w:after="0"/>
            <w:rPr>
              <w:color w:val="7F7F7F" w:themeColor="text1" w:themeTint="80"/>
            </w:rPr>
          </w:pPr>
        </w:p>
      </w:tc>
    </w:tr>
  </w:tbl>
  <w:tbl>
    <w:tblPr>
      <w:tblW w:w="12737" w:type="dxa"/>
      <w:tblInd w:w="20" w:type="dxa"/>
      <w:tblLayout w:type="fixed"/>
      <w:tblLook w:val="04A0" w:firstRow="1" w:lastRow="0" w:firstColumn="1" w:lastColumn="0" w:noHBand="0" w:noVBand="1"/>
    </w:tblPr>
    <w:tblGrid>
      <w:gridCol w:w="10230"/>
      <w:gridCol w:w="2507"/>
    </w:tblGrid>
    <w:tr w:rsidR="00DE5676" w14:paraId="5F006617" w14:textId="77777777" w:rsidTr="004A28EC">
      <w:trPr>
        <w:trHeight w:val="370"/>
      </w:trPr>
      <w:tc>
        <w:tcPr>
          <w:tcW w:w="10230" w:type="dxa"/>
          <w:tcBorders>
            <w:bottom w:val="single" w:sz="48" w:space="0" w:color="3366CC"/>
          </w:tcBorders>
          <w:tcMar>
            <w:top w:w="80" w:type="dxa"/>
            <w:left w:w="80" w:type="dxa"/>
            <w:bottom w:w="80" w:type="dxa"/>
            <w:right w:w="80" w:type="dxa"/>
          </w:tcMar>
        </w:tcPr>
        <w:p w14:paraId="1761E545" w14:textId="77777777" w:rsidR="00DE5676" w:rsidRPr="007877D4" w:rsidRDefault="00DE5676" w:rsidP="00DE5676">
          <w:pPr>
            <w:pStyle w:val="Header"/>
            <w:spacing w:before="120"/>
            <w:rPr>
              <w:rFonts w:ascii="Franklin Gothic Medium" w:hAnsi="Franklin Gothic Medium"/>
              <w:b/>
            </w:rPr>
          </w:pPr>
          <w:r>
            <w:rPr>
              <w:rFonts w:ascii="Franklin Gothic Medium" w:hAnsi="Franklin Gothic Medium"/>
              <w:b/>
              <w:sz w:val="28"/>
              <w:szCs w:val="28"/>
            </w:rPr>
            <w:t>SIR Attachment I – Resume Compliance Checklist</w:t>
          </w:r>
        </w:p>
      </w:tc>
      <w:tc>
        <w:tcPr>
          <w:tcW w:w="2507" w:type="dxa"/>
          <w:tcBorders>
            <w:bottom w:val="single" w:sz="48" w:space="0" w:color="3366CC"/>
          </w:tcBorders>
        </w:tcPr>
        <w:p w14:paraId="21A556D1" w14:textId="77777777" w:rsidR="00DE5676" w:rsidRDefault="00DE5676" w:rsidP="00DE5676"/>
      </w:tc>
    </w:tr>
    <w:tr w:rsidR="00DE5676" w14:paraId="0FEF4AA3" w14:textId="77777777" w:rsidTr="004A28EC">
      <w:trPr>
        <w:trHeight w:val="200"/>
      </w:trPr>
      <w:tc>
        <w:tcPr>
          <w:tcW w:w="10230" w:type="dxa"/>
          <w:tcBorders>
            <w:top w:val="single" w:sz="48" w:space="0" w:color="3366CC"/>
          </w:tcBorders>
          <w:tcMar>
            <w:top w:w="80" w:type="dxa"/>
            <w:left w:w="80" w:type="dxa"/>
            <w:bottom w:w="80" w:type="dxa"/>
            <w:right w:w="80" w:type="dxa"/>
          </w:tcMar>
          <w:vAlign w:val="bottom"/>
        </w:tcPr>
        <w:p w14:paraId="2D597C37" w14:textId="13274BC5" w:rsidR="00DE5676" w:rsidRPr="00D623C7" w:rsidRDefault="00DE5676" w:rsidP="00DE5676">
          <w:pPr>
            <w:pStyle w:val="Header"/>
            <w:tabs>
              <w:tab w:val="left" w:pos="1240"/>
            </w:tabs>
            <w:ind w:left="1240" w:hanging="1240"/>
            <w:rPr>
              <w:rFonts w:ascii="Franklin Gothic Demi" w:hAnsi="Franklin Gothic Demi"/>
              <w:b/>
            </w:rPr>
          </w:pPr>
          <w:r w:rsidRPr="00D623C7">
            <w:rPr>
              <w:rFonts w:ascii="Franklin Gothic Medium" w:hAnsi="Franklin Gothic Medium"/>
              <w:b/>
              <w:i/>
            </w:rPr>
            <w:t xml:space="preserve">eFAST Procurement Action </w:t>
          </w:r>
          <w:r w:rsidR="00882D4B">
            <w:rPr>
              <w:rFonts w:ascii="Franklin Gothic Demi" w:hAnsi="Franklin Gothic Demi"/>
              <w:b/>
            </w:rPr>
            <w:t>26-017</w:t>
          </w:r>
          <w:r w:rsidR="00D623C7" w:rsidRPr="00D623C7">
            <w:rPr>
              <w:rFonts w:ascii="Franklin Gothic Demi" w:hAnsi="Franklin Gothic Demi"/>
              <w:b/>
            </w:rPr>
            <w:t>-C8</w:t>
          </w:r>
        </w:p>
        <w:p w14:paraId="5CFF071F" w14:textId="52D31C2F" w:rsidR="00DE5676" w:rsidRPr="00072C8E" w:rsidRDefault="00D623C7" w:rsidP="00DE5676">
          <w:pPr>
            <w:pStyle w:val="Header"/>
            <w:ind w:firstLine="6"/>
            <w:rPr>
              <w:rFonts w:ascii="Franklin Gothic Medium" w:hAnsi="Franklin Gothic Medium"/>
              <w:i/>
            </w:rPr>
          </w:pPr>
          <w:r>
            <w:rPr>
              <w:rFonts w:ascii="Franklin Gothic Medium" w:hAnsi="Franklin Gothic Medium"/>
              <w:i/>
            </w:rPr>
            <w:t>Financial and Business Services (FABS)</w:t>
          </w:r>
        </w:p>
      </w:tc>
      <w:tc>
        <w:tcPr>
          <w:tcW w:w="2507" w:type="dxa"/>
          <w:tcBorders>
            <w:top w:val="single" w:sz="48" w:space="0" w:color="3366CC"/>
          </w:tcBorders>
          <w:tcMar>
            <w:top w:w="80" w:type="dxa"/>
            <w:left w:w="80" w:type="dxa"/>
            <w:bottom w:w="80" w:type="dxa"/>
            <w:right w:w="80" w:type="dxa"/>
          </w:tcMar>
          <w:vAlign w:val="center"/>
        </w:tcPr>
        <w:p w14:paraId="3EC1127E" w14:textId="62CED74F" w:rsidR="00DE5676" w:rsidRPr="0015512C" w:rsidRDefault="00DE5676" w:rsidP="00DE5676">
          <w:pPr>
            <w:pStyle w:val="Header"/>
            <w:jc w:val="right"/>
            <w:rPr>
              <w:rFonts w:ascii="Franklin Gothic Medium" w:hAnsi="Franklin Gothic Medium"/>
              <w:sz w:val="20"/>
              <w:szCs w:val="20"/>
            </w:rPr>
          </w:pPr>
          <w:r w:rsidRPr="0015512C">
            <w:rPr>
              <w:rFonts w:ascii="Franklin Gothic Medium" w:hAnsi="Franklin Gothic Medium"/>
              <w:sz w:val="20"/>
              <w:szCs w:val="20"/>
            </w:rPr>
            <w:t xml:space="preserve">Page </w:t>
          </w:r>
          <w:r w:rsidRPr="0015512C">
            <w:rPr>
              <w:rFonts w:ascii="Franklin Gothic Medium" w:hAnsi="Franklin Gothic Medium"/>
              <w:b/>
              <w:bCs/>
              <w:sz w:val="20"/>
              <w:szCs w:val="20"/>
            </w:rPr>
            <w:fldChar w:fldCharType="begin"/>
          </w:r>
          <w:r w:rsidRPr="0015512C">
            <w:rPr>
              <w:rFonts w:ascii="Franklin Gothic Medium" w:hAnsi="Franklin Gothic Medium"/>
              <w:sz w:val="20"/>
              <w:szCs w:val="20"/>
            </w:rPr>
            <w:instrText xml:space="preserve"> PAGE </w:instrText>
          </w:r>
          <w:r w:rsidRPr="0015512C">
            <w:rPr>
              <w:rFonts w:ascii="Franklin Gothic Medium" w:hAnsi="Franklin Gothic Medium"/>
              <w:b/>
              <w:bCs/>
              <w:sz w:val="20"/>
              <w:szCs w:val="20"/>
            </w:rPr>
            <w:fldChar w:fldCharType="separate"/>
          </w:r>
          <w:r w:rsidR="000D0ED6">
            <w:rPr>
              <w:rFonts w:ascii="Franklin Gothic Medium" w:hAnsi="Franklin Gothic Medium"/>
              <w:noProof/>
              <w:sz w:val="20"/>
              <w:szCs w:val="20"/>
            </w:rPr>
            <w:t>1</w:t>
          </w:r>
          <w:r w:rsidRPr="0015512C">
            <w:rPr>
              <w:rFonts w:ascii="Franklin Gothic Medium" w:hAnsi="Franklin Gothic Medium"/>
              <w:b/>
              <w:bCs/>
              <w:sz w:val="20"/>
              <w:szCs w:val="20"/>
            </w:rPr>
            <w:fldChar w:fldCharType="end"/>
          </w:r>
          <w:r w:rsidRPr="0015512C">
            <w:rPr>
              <w:rFonts w:ascii="Franklin Gothic Medium" w:hAnsi="Franklin Gothic Medium"/>
              <w:sz w:val="20"/>
              <w:szCs w:val="20"/>
            </w:rPr>
            <w:t xml:space="preserve"> / </w:t>
          </w:r>
          <w:r w:rsidRPr="0015512C">
            <w:rPr>
              <w:rFonts w:ascii="Franklin Gothic Medium" w:hAnsi="Franklin Gothic Medium"/>
              <w:b/>
              <w:bCs/>
              <w:sz w:val="20"/>
              <w:szCs w:val="20"/>
            </w:rPr>
            <w:fldChar w:fldCharType="begin"/>
          </w:r>
          <w:r w:rsidRPr="0015512C">
            <w:rPr>
              <w:rFonts w:ascii="Franklin Gothic Medium" w:hAnsi="Franklin Gothic Medium"/>
              <w:sz w:val="20"/>
              <w:szCs w:val="20"/>
            </w:rPr>
            <w:instrText xml:space="preserve"> NUMPAGES </w:instrText>
          </w:r>
          <w:r w:rsidRPr="0015512C">
            <w:rPr>
              <w:rFonts w:ascii="Franklin Gothic Medium" w:hAnsi="Franklin Gothic Medium"/>
              <w:b/>
              <w:bCs/>
              <w:sz w:val="20"/>
              <w:szCs w:val="20"/>
            </w:rPr>
            <w:fldChar w:fldCharType="separate"/>
          </w:r>
          <w:r w:rsidR="000D0ED6">
            <w:rPr>
              <w:rFonts w:ascii="Franklin Gothic Medium" w:hAnsi="Franklin Gothic Medium"/>
              <w:noProof/>
              <w:sz w:val="20"/>
              <w:szCs w:val="20"/>
            </w:rPr>
            <w:t>3</w:t>
          </w:r>
          <w:r w:rsidRPr="0015512C">
            <w:rPr>
              <w:rFonts w:ascii="Franklin Gothic Medium" w:hAnsi="Franklin Gothic Medium"/>
              <w:b/>
              <w:bCs/>
              <w:sz w:val="20"/>
              <w:szCs w:val="20"/>
            </w:rPr>
            <w:fldChar w:fldCharType="end"/>
          </w:r>
        </w:p>
      </w:tc>
    </w:tr>
  </w:tbl>
  <w:p w14:paraId="6E4F3115" w14:textId="769B1A05" w:rsidR="00F3496D" w:rsidRDefault="00841F93">
    <w:pPr>
      <w:pStyle w:val="Head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1312" behindDoc="1" locked="0" layoutInCell="1" allowOverlap="1" wp14:anchorId="30EB0B8E" wp14:editId="44270381">
              <wp:simplePos x="0" y="0"/>
              <wp:positionH relativeFrom="page">
                <wp:posOffset>579120</wp:posOffset>
              </wp:positionH>
              <wp:positionV relativeFrom="page">
                <wp:posOffset>350520</wp:posOffset>
              </wp:positionV>
              <wp:extent cx="6667500" cy="1607820"/>
              <wp:effectExtent l="0" t="0" r="0" b="0"/>
              <wp:wrapNone/>
              <wp:docPr id="14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60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9834D2" w14:textId="77777777" w:rsidR="00841F93" w:rsidRDefault="00841F93" w:rsidP="00072C8E"/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EB0B8E" id="officeArt object" o:spid="_x0000_s1026" style="position:absolute;margin-left:45.6pt;margin-top:27.6pt;width:525pt;height:126.6pt;z-index:-25165516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" filled="f" stroked="f">
              <v:textbox inset="0,0,0,0">
                <w:txbxContent>
                  <w:p w14:paraId="549834D2" w14:textId="77777777" w:rsidR="00841F93" w:rsidRDefault="00841F93" w:rsidP="00072C8E"/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FC4"/>
    <w:multiLevelType w:val="multilevel"/>
    <w:tmpl w:val="6B1C8ECE"/>
    <w:styleLink w:val="Headers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DEF3773"/>
    <w:multiLevelType w:val="hybridMultilevel"/>
    <w:tmpl w:val="04B03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007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5B10D5"/>
    <w:multiLevelType w:val="multilevel"/>
    <w:tmpl w:val="6B1C8ECE"/>
    <w:numStyleLink w:val="Headers"/>
  </w:abstractNum>
  <w:abstractNum w:abstractNumId="4" w15:restartNumberingAfterBreak="0">
    <w:nsid w:val="238C6537"/>
    <w:multiLevelType w:val="hybridMultilevel"/>
    <w:tmpl w:val="90E07A3A"/>
    <w:lvl w:ilvl="0" w:tplc="74E4F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A3726"/>
    <w:multiLevelType w:val="hybridMultilevel"/>
    <w:tmpl w:val="CF4C2DDE"/>
    <w:lvl w:ilvl="0" w:tplc="58BC9D26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30247"/>
    <w:multiLevelType w:val="multilevel"/>
    <w:tmpl w:val="328EBD00"/>
    <w:numStyleLink w:val="Headings"/>
  </w:abstractNum>
  <w:abstractNum w:abstractNumId="7" w15:restartNumberingAfterBreak="0">
    <w:nsid w:val="2EAE04D4"/>
    <w:multiLevelType w:val="multilevel"/>
    <w:tmpl w:val="328EBD00"/>
    <w:styleLink w:val="Heading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4AF59FC"/>
    <w:multiLevelType w:val="hybridMultilevel"/>
    <w:tmpl w:val="B28644D0"/>
    <w:lvl w:ilvl="0" w:tplc="74E4F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5794F"/>
    <w:multiLevelType w:val="hybridMultilevel"/>
    <w:tmpl w:val="691A7B3C"/>
    <w:lvl w:ilvl="0" w:tplc="74E4F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04668"/>
    <w:multiLevelType w:val="hybridMultilevel"/>
    <w:tmpl w:val="AF6AF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322394"/>
    <w:multiLevelType w:val="hybridMultilevel"/>
    <w:tmpl w:val="ED904312"/>
    <w:lvl w:ilvl="0" w:tplc="96ACF2EA">
      <w:start w:val="1"/>
      <w:numFmt w:val="bullet"/>
      <w:pStyle w:val="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3E3AE3"/>
    <w:multiLevelType w:val="hybridMultilevel"/>
    <w:tmpl w:val="A4864B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E26483A"/>
    <w:multiLevelType w:val="multilevel"/>
    <w:tmpl w:val="6B1C8ECE"/>
    <w:numStyleLink w:val="Headers"/>
  </w:abstractNum>
  <w:num w:numId="1" w16cid:durableId="1621496105">
    <w:abstractNumId w:val="12"/>
  </w:num>
  <w:num w:numId="2" w16cid:durableId="449784495">
    <w:abstractNumId w:val="10"/>
  </w:num>
  <w:num w:numId="3" w16cid:durableId="34889237">
    <w:abstractNumId w:val="11"/>
  </w:num>
  <w:num w:numId="4" w16cid:durableId="1360398703">
    <w:abstractNumId w:val="5"/>
  </w:num>
  <w:num w:numId="5" w16cid:durableId="1290209789">
    <w:abstractNumId w:val="7"/>
  </w:num>
  <w:num w:numId="6" w16cid:durableId="2056730272">
    <w:abstractNumId w:val="6"/>
  </w:num>
  <w:num w:numId="7" w16cid:durableId="1226725586">
    <w:abstractNumId w:val="0"/>
  </w:num>
  <w:num w:numId="8" w16cid:durableId="584414280">
    <w:abstractNumId w:val="2"/>
  </w:num>
  <w:num w:numId="9" w16cid:durableId="1379816188">
    <w:abstractNumId w:val="13"/>
  </w:num>
  <w:num w:numId="10" w16cid:durableId="54547539">
    <w:abstractNumId w:val="3"/>
  </w:num>
  <w:num w:numId="11" w16cid:durableId="1101609806">
    <w:abstractNumId w:val="3"/>
  </w:num>
  <w:num w:numId="12" w16cid:durableId="1998266091">
    <w:abstractNumId w:val="1"/>
  </w:num>
  <w:num w:numId="13" w16cid:durableId="1230768286">
    <w:abstractNumId w:val="8"/>
  </w:num>
  <w:num w:numId="14" w16cid:durableId="1220819165">
    <w:abstractNumId w:val="9"/>
  </w:num>
  <w:num w:numId="15" w16cid:durableId="1274022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yNTY1MTY0tTS2NDZR0lEKTi0uzszPAykwrAUAT5wrlSwAAAA="/>
  </w:docVars>
  <w:rsids>
    <w:rsidRoot w:val="003D07D0"/>
    <w:rsid w:val="000007F5"/>
    <w:rsid w:val="000010BD"/>
    <w:rsid w:val="0000311A"/>
    <w:rsid w:val="00004F98"/>
    <w:rsid w:val="000166ED"/>
    <w:rsid w:val="0004372E"/>
    <w:rsid w:val="00044A40"/>
    <w:rsid w:val="000509AE"/>
    <w:rsid w:val="00052997"/>
    <w:rsid w:val="00066DF5"/>
    <w:rsid w:val="00067B33"/>
    <w:rsid w:val="00070AB8"/>
    <w:rsid w:val="00072C8E"/>
    <w:rsid w:val="00080C56"/>
    <w:rsid w:val="00090C9F"/>
    <w:rsid w:val="00091938"/>
    <w:rsid w:val="00095FB7"/>
    <w:rsid w:val="000A47B0"/>
    <w:rsid w:val="000A66FE"/>
    <w:rsid w:val="000B0559"/>
    <w:rsid w:val="000B325A"/>
    <w:rsid w:val="000D0ED6"/>
    <w:rsid w:val="000F0EF8"/>
    <w:rsid w:val="0010299F"/>
    <w:rsid w:val="00103508"/>
    <w:rsid w:val="00106C64"/>
    <w:rsid w:val="00112180"/>
    <w:rsid w:val="0011218B"/>
    <w:rsid w:val="00112247"/>
    <w:rsid w:val="0011587F"/>
    <w:rsid w:val="0011662D"/>
    <w:rsid w:val="00117234"/>
    <w:rsid w:val="00121304"/>
    <w:rsid w:val="001240FA"/>
    <w:rsid w:val="0012633D"/>
    <w:rsid w:val="0014022B"/>
    <w:rsid w:val="00143CAA"/>
    <w:rsid w:val="00144BF9"/>
    <w:rsid w:val="0014584A"/>
    <w:rsid w:val="001612F1"/>
    <w:rsid w:val="00163AA3"/>
    <w:rsid w:val="001654D0"/>
    <w:rsid w:val="001713C5"/>
    <w:rsid w:val="00172244"/>
    <w:rsid w:val="00174682"/>
    <w:rsid w:val="0017543A"/>
    <w:rsid w:val="00182065"/>
    <w:rsid w:val="001908F4"/>
    <w:rsid w:val="00191870"/>
    <w:rsid w:val="00195665"/>
    <w:rsid w:val="00195DDD"/>
    <w:rsid w:val="00197DCD"/>
    <w:rsid w:val="00197E86"/>
    <w:rsid w:val="001B49AC"/>
    <w:rsid w:val="001B77FC"/>
    <w:rsid w:val="001D07B4"/>
    <w:rsid w:val="001D2987"/>
    <w:rsid w:val="001D46AB"/>
    <w:rsid w:val="001D5A0E"/>
    <w:rsid w:val="001D6F24"/>
    <w:rsid w:val="001E4EC7"/>
    <w:rsid w:val="001F1CF1"/>
    <w:rsid w:val="001F64E5"/>
    <w:rsid w:val="001F6C2B"/>
    <w:rsid w:val="00201747"/>
    <w:rsid w:val="00202966"/>
    <w:rsid w:val="00207962"/>
    <w:rsid w:val="00207BD6"/>
    <w:rsid w:val="00211319"/>
    <w:rsid w:val="00211332"/>
    <w:rsid w:val="002118E7"/>
    <w:rsid w:val="00216BC8"/>
    <w:rsid w:val="00220B71"/>
    <w:rsid w:val="00231199"/>
    <w:rsid w:val="002320FC"/>
    <w:rsid w:val="002454E0"/>
    <w:rsid w:val="002541F1"/>
    <w:rsid w:val="00256049"/>
    <w:rsid w:val="0025708A"/>
    <w:rsid w:val="0026652F"/>
    <w:rsid w:val="0027239D"/>
    <w:rsid w:val="002732ED"/>
    <w:rsid w:val="00294DA6"/>
    <w:rsid w:val="002A319B"/>
    <w:rsid w:val="002A426E"/>
    <w:rsid w:val="002A4C6F"/>
    <w:rsid w:val="002B14D7"/>
    <w:rsid w:val="002B15E1"/>
    <w:rsid w:val="002B77DD"/>
    <w:rsid w:val="002C52D0"/>
    <w:rsid w:val="002C74FF"/>
    <w:rsid w:val="002E7CCD"/>
    <w:rsid w:val="002F62E7"/>
    <w:rsid w:val="00301AB9"/>
    <w:rsid w:val="00305F72"/>
    <w:rsid w:val="00306E95"/>
    <w:rsid w:val="00307924"/>
    <w:rsid w:val="003135FA"/>
    <w:rsid w:val="00313ECF"/>
    <w:rsid w:val="003228FC"/>
    <w:rsid w:val="00322BCD"/>
    <w:rsid w:val="0032586D"/>
    <w:rsid w:val="00334C2E"/>
    <w:rsid w:val="00335B36"/>
    <w:rsid w:val="003361FF"/>
    <w:rsid w:val="00337EA1"/>
    <w:rsid w:val="0034105F"/>
    <w:rsid w:val="003416E8"/>
    <w:rsid w:val="00347CA2"/>
    <w:rsid w:val="00350A93"/>
    <w:rsid w:val="0035452F"/>
    <w:rsid w:val="00365A92"/>
    <w:rsid w:val="0038081C"/>
    <w:rsid w:val="0038217E"/>
    <w:rsid w:val="0038258C"/>
    <w:rsid w:val="00382BBC"/>
    <w:rsid w:val="003B21CA"/>
    <w:rsid w:val="003B5A74"/>
    <w:rsid w:val="003C56D4"/>
    <w:rsid w:val="003C5C4E"/>
    <w:rsid w:val="003D07D0"/>
    <w:rsid w:val="003D116D"/>
    <w:rsid w:val="003D7771"/>
    <w:rsid w:val="003E1421"/>
    <w:rsid w:val="003F65B3"/>
    <w:rsid w:val="003F6ADB"/>
    <w:rsid w:val="003F774C"/>
    <w:rsid w:val="00411696"/>
    <w:rsid w:val="00415E6E"/>
    <w:rsid w:val="004173D5"/>
    <w:rsid w:val="004259B7"/>
    <w:rsid w:val="00430AAB"/>
    <w:rsid w:val="00431192"/>
    <w:rsid w:val="00440922"/>
    <w:rsid w:val="00443B58"/>
    <w:rsid w:val="00450A2F"/>
    <w:rsid w:val="00451494"/>
    <w:rsid w:val="0045253D"/>
    <w:rsid w:val="0045506D"/>
    <w:rsid w:val="00461CB7"/>
    <w:rsid w:val="00463A38"/>
    <w:rsid w:val="00464925"/>
    <w:rsid w:val="00465184"/>
    <w:rsid w:val="004651F0"/>
    <w:rsid w:val="00465C41"/>
    <w:rsid w:val="00471F59"/>
    <w:rsid w:val="004740AD"/>
    <w:rsid w:val="0047630E"/>
    <w:rsid w:val="00477BB9"/>
    <w:rsid w:val="00483BC8"/>
    <w:rsid w:val="004873D6"/>
    <w:rsid w:val="00490962"/>
    <w:rsid w:val="004960FB"/>
    <w:rsid w:val="004A532D"/>
    <w:rsid w:val="004A5584"/>
    <w:rsid w:val="004A6BD3"/>
    <w:rsid w:val="004B51D9"/>
    <w:rsid w:val="004B7B59"/>
    <w:rsid w:val="004C067B"/>
    <w:rsid w:val="004C0A90"/>
    <w:rsid w:val="004C1CE2"/>
    <w:rsid w:val="004E79A3"/>
    <w:rsid w:val="004F115E"/>
    <w:rsid w:val="00504340"/>
    <w:rsid w:val="00504E60"/>
    <w:rsid w:val="0050616D"/>
    <w:rsid w:val="005179F3"/>
    <w:rsid w:val="005201F3"/>
    <w:rsid w:val="00521C61"/>
    <w:rsid w:val="00525C50"/>
    <w:rsid w:val="005300C6"/>
    <w:rsid w:val="0055070A"/>
    <w:rsid w:val="005531D4"/>
    <w:rsid w:val="00553AE4"/>
    <w:rsid w:val="00557970"/>
    <w:rsid w:val="00562F69"/>
    <w:rsid w:val="005677F0"/>
    <w:rsid w:val="005817DC"/>
    <w:rsid w:val="00592A79"/>
    <w:rsid w:val="00594B17"/>
    <w:rsid w:val="005A188F"/>
    <w:rsid w:val="005A2653"/>
    <w:rsid w:val="005A5FDB"/>
    <w:rsid w:val="005A66D0"/>
    <w:rsid w:val="005A7071"/>
    <w:rsid w:val="005B0599"/>
    <w:rsid w:val="005B1E0E"/>
    <w:rsid w:val="005C0D46"/>
    <w:rsid w:val="005C3564"/>
    <w:rsid w:val="005C4C9E"/>
    <w:rsid w:val="005C7074"/>
    <w:rsid w:val="005C7C72"/>
    <w:rsid w:val="005D0FAD"/>
    <w:rsid w:val="005D11E6"/>
    <w:rsid w:val="005D262B"/>
    <w:rsid w:val="005D3C70"/>
    <w:rsid w:val="005D763C"/>
    <w:rsid w:val="005E07F5"/>
    <w:rsid w:val="005E2FDA"/>
    <w:rsid w:val="006064C2"/>
    <w:rsid w:val="006134A3"/>
    <w:rsid w:val="00636AC1"/>
    <w:rsid w:val="00643CA2"/>
    <w:rsid w:val="00644B5C"/>
    <w:rsid w:val="006455BF"/>
    <w:rsid w:val="00663E86"/>
    <w:rsid w:val="00664784"/>
    <w:rsid w:val="00672B5C"/>
    <w:rsid w:val="006746AE"/>
    <w:rsid w:val="006763A1"/>
    <w:rsid w:val="00676EB0"/>
    <w:rsid w:val="00687E1D"/>
    <w:rsid w:val="00692B05"/>
    <w:rsid w:val="006A0F3B"/>
    <w:rsid w:val="006A11EB"/>
    <w:rsid w:val="006A5A38"/>
    <w:rsid w:val="006B056F"/>
    <w:rsid w:val="006B7247"/>
    <w:rsid w:val="006C4797"/>
    <w:rsid w:val="006C7E52"/>
    <w:rsid w:val="006D33A8"/>
    <w:rsid w:val="006D3EE9"/>
    <w:rsid w:val="00707F8C"/>
    <w:rsid w:val="00710C86"/>
    <w:rsid w:val="00715BEF"/>
    <w:rsid w:val="00723076"/>
    <w:rsid w:val="00724BC8"/>
    <w:rsid w:val="00725CBF"/>
    <w:rsid w:val="00733110"/>
    <w:rsid w:val="007347D7"/>
    <w:rsid w:val="007370E8"/>
    <w:rsid w:val="007371C8"/>
    <w:rsid w:val="00742780"/>
    <w:rsid w:val="0074398F"/>
    <w:rsid w:val="007471CE"/>
    <w:rsid w:val="0075587A"/>
    <w:rsid w:val="00760377"/>
    <w:rsid w:val="007638CE"/>
    <w:rsid w:val="00763B1C"/>
    <w:rsid w:val="007643BD"/>
    <w:rsid w:val="00767AA2"/>
    <w:rsid w:val="00781AE5"/>
    <w:rsid w:val="00784BA3"/>
    <w:rsid w:val="007A6766"/>
    <w:rsid w:val="007B0E71"/>
    <w:rsid w:val="007B3176"/>
    <w:rsid w:val="007B50C2"/>
    <w:rsid w:val="007B6659"/>
    <w:rsid w:val="007B6DAB"/>
    <w:rsid w:val="007C7C70"/>
    <w:rsid w:val="007D147B"/>
    <w:rsid w:val="007D3520"/>
    <w:rsid w:val="007E10C4"/>
    <w:rsid w:val="007E7487"/>
    <w:rsid w:val="007E7BF3"/>
    <w:rsid w:val="007F07B6"/>
    <w:rsid w:val="007F43A4"/>
    <w:rsid w:val="007F541B"/>
    <w:rsid w:val="007F7865"/>
    <w:rsid w:val="00800355"/>
    <w:rsid w:val="00800365"/>
    <w:rsid w:val="00802F3B"/>
    <w:rsid w:val="008059EF"/>
    <w:rsid w:val="00807A8D"/>
    <w:rsid w:val="00810B5E"/>
    <w:rsid w:val="00824B39"/>
    <w:rsid w:val="008418F6"/>
    <w:rsid w:val="00841F93"/>
    <w:rsid w:val="00844CDB"/>
    <w:rsid w:val="00845171"/>
    <w:rsid w:val="00847115"/>
    <w:rsid w:val="00850A46"/>
    <w:rsid w:val="008535E4"/>
    <w:rsid w:val="00857251"/>
    <w:rsid w:val="00857839"/>
    <w:rsid w:val="008604B7"/>
    <w:rsid w:val="008621E2"/>
    <w:rsid w:val="008652CF"/>
    <w:rsid w:val="00867233"/>
    <w:rsid w:val="0087329D"/>
    <w:rsid w:val="00875E4C"/>
    <w:rsid w:val="00877A33"/>
    <w:rsid w:val="00882013"/>
    <w:rsid w:val="00882D4B"/>
    <w:rsid w:val="0088481B"/>
    <w:rsid w:val="008939D2"/>
    <w:rsid w:val="008944BA"/>
    <w:rsid w:val="00895262"/>
    <w:rsid w:val="008A7048"/>
    <w:rsid w:val="008C162A"/>
    <w:rsid w:val="008C762E"/>
    <w:rsid w:val="008D58A3"/>
    <w:rsid w:val="008D6FB8"/>
    <w:rsid w:val="008F1ED8"/>
    <w:rsid w:val="008F4240"/>
    <w:rsid w:val="008F44EB"/>
    <w:rsid w:val="00915347"/>
    <w:rsid w:val="0091597C"/>
    <w:rsid w:val="009255BC"/>
    <w:rsid w:val="00933CB0"/>
    <w:rsid w:val="009356FF"/>
    <w:rsid w:val="009363CB"/>
    <w:rsid w:val="009440E9"/>
    <w:rsid w:val="00946FF8"/>
    <w:rsid w:val="00952322"/>
    <w:rsid w:val="0095486E"/>
    <w:rsid w:val="00955709"/>
    <w:rsid w:val="00971338"/>
    <w:rsid w:val="00971362"/>
    <w:rsid w:val="0097667A"/>
    <w:rsid w:val="00982D62"/>
    <w:rsid w:val="00983D31"/>
    <w:rsid w:val="00983E92"/>
    <w:rsid w:val="00996F54"/>
    <w:rsid w:val="009A4C41"/>
    <w:rsid w:val="009B5E3F"/>
    <w:rsid w:val="009C1D6C"/>
    <w:rsid w:val="009C7D97"/>
    <w:rsid w:val="009D3FE7"/>
    <w:rsid w:val="00A02CA9"/>
    <w:rsid w:val="00A03086"/>
    <w:rsid w:val="00A12B91"/>
    <w:rsid w:val="00A135D7"/>
    <w:rsid w:val="00A14783"/>
    <w:rsid w:val="00A20D7C"/>
    <w:rsid w:val="00A40324"/>
    <w:rsid w:val="00A40F39"/>
    <w:rsid w:val="00A41803"/>
    <w:rsid w:val="00A52F8E"/>
    <w:rsid w:val="00A5743F"/>
    <w:rsid w:val="00A5766E"/>
    <w:rsid w:val="00A6018B"/>
    <w:rsid w:val="00A6044C"/>
    <w:rsid w:val="00A7012C"/>
    <w:rsid w:val="00A71F60"/>
    <w:rsid w:val="00A827DD"/>
    <w:rsid w:val="00A84FCC"/>
    <w:rsid w:val="00A8531B"/>
    <w:rsid w:val="00A858DF"/>
    <w:rsid w:val="00A870B2"/>
    <w:rsid w:val="00A932C6"/>
    <w:rsid w:val="00AA4D94"/>
    <w:rsid w:val="00AC0256"/>
    <w:rsid w:val="00AC07D7"/>
    <w:rsid w:val="00AC577F"/>
    <w:rsid w:val="00AC759F"/>
    <w:rsid w:val="00AD14DD"/>
    <w:rsid w:val="00AE09E5"/>
    <w:rsid w:val="00AE0C89"/>
    <w:rsid w:val="00AE18E0"/>
    <w:rsid w:val="00AE39B4"/>
    <w:rsid w:val="00AF7AE2"/>
    <w:rsid w:val="00B00BDA"/>
    <w:rsid w:val="00B0515D"/>
    <w:rsid w:val="00B35617"/>
    <w:rsid w:val="00B376D6"/>
    <w:rsid w:val="00B44788"/>
    <w:rsid w:val="00B44C83"/>
    <w:rsid w:val="00B529F1"/>
    <w:rsid w:val="00B54D8D"/>
    <w:rsid w:val="00B57FED"/>
    <w:rsid w:val="00B6106D"/>
    <w:rsid w:val="00B618C8"/>
    <w:rsid w:val="00B61B3E"/>
    <w:rsid w:val="00B628DF"/>
    <w:rsid w:val="00B87325"/>
    <w:rsid w:val="00B934C5"/>
    <w:rsid w:val="00B9791B"/>
    <w:rsid w:val="00B97F6B"/>
    <w:rsid w:val="00BA08CF"/>
    <w:rsid w:val="00BA7259"/>
    <w:rsid w:val="00BB36F6"/>
    <w:rsid w:val="00BD0BA0"/>
    <w:rsid w:val="00BD4BE2"/>
    <w:rsid w:val="00BE469F"/>
    <w:rsid w:val="00BF1AED"/>
    <w:rsid w:val="00BF30A1"/>
    <w:rsid w:val="00BF439E"/>
    <w:rsid w:val="00C06447"/>
    <w:rsid w:val="00C11E5F"/>
    <w:rsid w:val="00C20299"/>
    <w:rsid w:val="00C27C75"/>
    <w:rsid w:val="00C348ED"/>
    <w:rsid w:val="00C36C70"/>
    <w:rsid w:val="00C400AE"/>
    <w:rsid w:val="00C438A4"/>
    <w:rsid w:val="00C54145"/>
    <w:rsid w:val="00C565E2"/>
    <w:rsid w:val="00C62F32"/>
    <w:rsid w:val="00C667E3"/>
    <w:rsid w:val="00C7277F"/>
    <w:rsid w:val="00C8016A"/>
    <w:rsid w:val="00C83073"/>
    <w:rsid w:val="00C8616C"/>
    <w:rsid w:val="00C91300"/>
    <w:rsid w:val="00C95EF8"/>
    <w:rsid w:val="00CA3D26"/>
    <w:rsid w:val="00CA70A7"/>
    <w:rsid w:val="00CB01E1"/>
    <w:rsid w:val="00CB3D09"/>
    <w:rsid w:val="00CC1622"/>
    <w:rsid w:val="00CC5CDA"/>
    <w:rsid w:val="00CD45F9"/>
    <w:rsid w:val="00CD4CB9"/>
    <w:rsid w:val="00CD7018"/>
    <w:rsid w:val="00CE0B13"/>
    <w:rsid w:val="00CE2EB6"/>
    <w:rsid w:val="00CE729D"/>
    <w:rsid w:val="00CF1A24"/>
    <w:rsid w:val="00CF1AB2"/>
    <w:rsid w:val="00CF3A48"/>
    <w:rsid w:val="00CF6479"/>
    <w:rsid w:val="00D07EE5"/>
    <w:rsid w:val="00D16D8E"/>
    <w:rsid w:val="00D22672"/>
    <w:rsid w:val="00D248F3"/>
    <w:rsid w:val="00D30188"/>
    <w:rsid w:val="00D31D2B"/>
    <w:rsid w:val="00D34CEF"/>
    <w:rsid w:val="00D364DD"/>
    <w:rsid w:val="00D369D8"/>
    <w:rsid w:val="00D4062A"/>
    <w:rsid w:val="00D43CA3"/>
    <w:rsid w:val="00D46AFF"/>
    <w:rsid w:val="00D4758C"/>
    <w:rsid w:val="00D47BDD"/>
    <w:rsid w:val="00D47F14"/>
    <w:rsid w:val="00D51140"/>
    <w:rsid w:val="00D52E78"/>
    <w:rsid w:val="00D573FA"/>
    <w:rsid w:val="00D623C7"/>
    <w:rsid w:val="00D63FED"/>
    <w:rsid w:val="00D66F42"/>
    <w:rsid w:val="00D67DF0"/>
    <w:rsid w:val="00D707B3"/>
    <w:rsid w:val="00D85B14"/>
    <w:rsid w:val="00D865C0"/>
    <w:rsid w:val="00D877C7"/>
    <w:rsid w:val="00D87ADC"/>
    <w:rsid w:val="00DA3333"/>
    <w:rsid w:val="00DA747D"/>
    <w:rsid w:val="00DB0BF0"/>
    <w:rsid w:val="00DB3FE5"/>
    <w:rsid w:val="00DB46F8"/>
    <w:rsid w:val="00DC0B4C"/>
    <w:rsid w:val="00DC2026"/>
    <w:rsid w:val="00DC5D71"/>
    <w:rsid w:val="00DE5676"/>
    <w:rsid w:val="00DF35D2"/>
    <w:rsid w:val="00DF361D"/>
    <w:rsid w:val="00DF43DF"/>
    <w:rsid w:val="00DF4C39"/>
    <w:rsid w:val="00E0139C"/>
    <w:rsid w:val="00E03B67"/>
    <w:rsid w:val="00E13F58"/>
    <w:rsid w:val="00E14F5C"/>
    <w:rsid w:val="00E17488"/>
    <w:rsid w:val="00E2389E"/>
    <w:rsid w:val="00E320FB"/>
    <w:rsid w:val="00E3435B"/>
    <w:rsid w:val="00E3444C"/>
    <w:rsid w:val="00E50DAB"/>
    <w:rsid w:val="00E55215"/>
    <w:rsid w:val="00E563EB"/>
    <w:rsid w:val="00E61787"/>
    <w:rsid w:val="00E62220"/>
    <w:rsid w:val="00E62A20"/>
    <w:rsid w:val="00E62ED7"/>
    <w:rsid w:val="00E81997"/>
    <w:rsid w:val="00E90E6C"/>
    <w:rsid w:val="00E92EF7"/>
    <w:rsid w:val="00E9440F"/>
    <w:rsid w:val="00E9535E"/>
    <w:rsid w:val="00E95BF4"/>
    <w:rsid w:val="00EA4B79"/>
    <w:rsid w:val="00EA592A"/>
    <w:rsid w:val="00EB301E"/>
    <w:rsid w:val="00EC7B84"/>
    <w:rsid w:val="00ED3C87"/>
    <w:rsid w:val="00ED43B6"/>
    <w:rsid w:val="00ED7488"/>
    <w:rsid w:val="00EE0D5D"/>
    <w:rsid w:val="00EE579C"/>
    <w:rsid w:val="00EE5A09"/>
    <w:rsid w:val="00EF12E0"/>
    <w:rsid w:val="00EF1F93"/>
    <w:rsid w:val="00F041A8"/>
    <w:rsid w:val="00F070A3"/>
    <w:rsid w:val="00F13778"/>
    <w:rsid w:val="00F15F91"/>
    <w:rsid w:val="00F167CC"/>
    <w:rsid w:val="00F207BF"/>
    <w:rsid w:val="00F21556"/>
    <w:rsid w:val="00F23380"/>
    <w:rsid w:val="00F276A1"/>
    <w:rsid w:val="00F310FE"/>
    <w:rsid w:val="00F31789"/>
    <w:rsid w:val="00F32025"/>
    <w:rsid w:val="00F3496D"/>
    <w:rsid w:val="00F34BEF"/>
    <w:rsid w:val="00F359A0"/>
    <w:rsid w:val="00F40BE4"/>
    <w:rsid w:val="00F41EA1"/>
    <w:rsid w:val="00F423B3"/>
    <w:rsid w:val="00F450F7"/>
    <w:rsid w:val="00F506B2"/>
    <w:rsid w:val="00F5089B"/>
    <w:rsid w:val="00F601B6"/>
    <w:rsid w:val="00F71DFD"/>
    <w:rsid w:val="00F75BA3"/>
    <w:rsid w:val="00F80AC4"/>
    <w:rsid w:val="00F873F7"/>
    <w:rsid w:val="00F87AA4"/>
    <w:rsid w:val="00F93701"/>
    <w:rsid w:val="00F93FD5"/>
    <w:rsid w:val="00F943DB"/>
    <w:rsid w:val="00FA0E29"/>
    <w:rsid w:val="00FA13A6"/>
    <w:rsid w:val="00FB4A3E"/>
    <w:rsid w:val="00FC606C"/>
    <w:rsid w:val="00FC7FA2"/>
    <w:rsid w:val="00FD2BA9"/>
    <w:rsid w:val="00FE00EE"/>
    <w:rsid w:val="00FE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62966B"/>
  <w15:chartTrackingRefBased/>
  <w15:docId w15:val="{E99CD94E-761E-449E-BA45-EE1C917E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uiPriority="2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F42"/>
    <w:pPr>
      <w:spacing w:after="200" w:line="276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CB3D09"/>
    <w:pPr>
      <w:keepNext/>
      <w:spacing w:before="360" w:after="120"/>
      <w:outlineLvl w:val="0"/>
    </w:pPr>
    <w:rPr>
      <w:rFonts w:ascii="Franklin Gothic Demi" w:hAnsi="Franklin Gothic Demi"/>
      <w:caps/>
      <w:color w:val="084A7D"/>
      <w:sz w:val="28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B3D09"/>
    <w:pPr>
      <w:outlineLvl w:val="1"/>
    </w:pPr>
    <w:rPr>
      <w:caps w:val="0"/>
      <w:color w:val="auto"/>
      <w:sz w:val="22"/>
      <w:szCs w:val="2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15347"/>
    <w:pPr>
      <w:numPr>
        <w:ilvl w:val="2"/>
      </w:numPr>
      <w:outlineLvl w:val="2"/>
    </w:pPr>
    <w:rPr>
      <w:rFonts w:ascii="Franklin Gothic Medium" w:hAnsi="Franklin Gothic Medium"/>
      <w:i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9363CB"/>
    <w:pPr>
      <w:keepLines/>
      <w:numPr>
        <w:ilvl w:val="3"/>
      </w:numPr>
      <w:outlineLvl w:val="3"/>
    </w:pPr>
    <w:rPr>
      <w:rFonts w:eastAsia="Times New Roman"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32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D46AFF"/>
    <w:rPr>
      <w:rFonts w:ascii="Franklin Gothic Demi" w:hAnsi="Franklin Gothic Demi"/>
      <w:caps/>
      <w:color w:val="084A7D"/>
      <w:sz w:val="28"/>
      <w:szCs w:val="32"/>
    </w:rPr>
  </w:style>
  <w:style w:type="numbering" w:customStyle="1" w:styleId="Headers">
    <w:name w:val="Headers"/>
    <w:uiPriority w:val="99"/>
    <w:rsid w:val="00CB3D09"/>
    <w:pPr>
      <w:numPr>
        <w:numId w:val="7"/>
      </w:numPr>
    </w:pPr>
  </w:style>
  <w:style w:type="paragraph" w:styleId="Header">
    <w:name w:val="header"/>
    <w:aliases w:val="(Alt-H),h"/>
    <w:basedOn w:val="Normal"/>
    <w:link w:val="HeaderChar"/>
    <w:uiPriority w:val="99"/>
    <w:unhideWhenUsed/>
    <w:rsid w:val="005E0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(Alt-H) Char,h Char"/>
    <w:link w:val="Header"/>
    <w:uiPriority w:val="99"/>
    <w:rsid w:val="005E07F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E5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5B1E0E"/>
    <w:pPr>
      <w:spacing w:before="120"/>
    </w:pPr>
    <w:rPr>
      <w:color w:val="7D645A"/>
    </w:rPr>
  </w:style>
  <w:style w:type="paragraph" w:styleId="Footer">
    <w:name w:val="footer"/>
    <w:basedOn w:val="Normal"/>
    <w:link w:val="FooterChar"/>
    <w:uiPriority w:val="99"/>
    <w:unhideWhenUsed/>
    <w:rsid w:val="005E0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5E07F5"/>
    <w:rPr>
      <w:sz w:val="22"/>
      <w:szCs w:val="22"/>
    </w:rPr>
  </w:style>
  <w:style w:type="character" w:customStyle="1" w:styleId="Heading2Char">
    <w:name w:val="Heading 2 Char"/>
    <w:link w:val="Heading2"/>
    <w:uiPriority w:val="9"/>
    <w:rsid w:val="00CB3D09"/>
    <w:rPr>
      <w:rFonts w:ascii="Franklin Gothic Demi" w:hAnsi="Franklin Gothic Dem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63A38"/>
    <w:pPr>
      <w:spacing w:after="120" w:line="240" w:lineRule="auto"/>
    </w:pPr>
    <w:rPr>
      <w:rFonts w:ascii="Franklin Gothic Demi" w:hAnsi="Franklin Gothic Demi"/>
      <w:color w:val="084A7D"/>
      <w:sz w:val="32"/>
      <w:szCs w:val="44"/>
    </w:rPr>
  </w:style>
  <w:style w:type="character" w:customStyle="1" w:styleId="TitleChar">
    <w:name w:val="Title Char"/>
    <w:link w:val="Title"/>
    <w:uiPriority w:val="10"/>
    <w:rsid w:val="00463A38"/>
    <w:rPr>
      <w:rFonts w:ascii="Franklin Gothic Demi" w:hAnsi="Franklin Gothic Demi"/>
      <w:color w:val="084A7D"/>
      <w:sz w:val="32"/>
      <w:szCs w:val="44"/>
    </w:rPr>
  </w:style>
  <w:style w:type="character" w:styleId="IntenseEmphasis">
    <w:name w:val="Intense Emphasis"/>
    <w:uiPriority w:val="21"/>
    <w:unhideWhenUsed/>
    <w:rsid w:val="00636AC1"/>
    <w:rPr>
      <w:b/>
      <w:bCs/>
      <w:i/>
      <w:iCs/>
      <w:color w:val="4F81BD"/>
    </w:rPr>
  </w:style>
  <w:style w:type="paragraph" w:customStyle="1" w:styleId="Tableheading1">
    <w:name w:val="Table heading 1"/>
    <w:basedOn w:val="Tabletext"/>
    <w:qFormat/>
    <w:rsid w:val="0055070A"/>
    <w:pPr>
      <w:keepNext/>
    </w:pPr>
    <w:rPr>
      <w:rFonts w:ascii="Franklin Gothic Demi" w:hAnsi="Franklin Gothic Demi"/>
      <w:color w:val="FFFFFF"/>
    </w:rPr>
  </w:style>
  <w:style w:type="character" w:customStyle="1" w:styleId="Heading3Char">
    <w:name w:val="Heading 3 Char"/>
    <w:link w:val="Heading3"/>
    <w:uiPriority w:val="9"/>
    <w:rsid w:val="00915347"/>
    <w:rPr>
      <w:rFonts w:ascii="Franklin Gothic Medium" w:hAnsi="Franklin Gothic Medium"/>
      <w:i/>
      <w:sz w:val="22"/>
      <w:szCs w:val="22"/>
    </w:rPr>
  </w:style>
  <w:style w:type="character" w:customStyle="1" w:styleId="Links">
    <w:name w:val="Links"/>
    <w:aliases w:val="emails,documents"/>
    <w:uiPriority w:val="1"/>
    <w:qFormat/>
    <w:rsid w:val="005C0D46"/>
    <w:rPr>
      <w:color w:val="0B6AB1"/>
      <w:u w:val="single"/>
    </w:rPr>
  </w:style>
  <w:style w:type="paragraph" w:customStyle="1" w:styleId="Tabletext">
    <w:name w:val="Table text"/>
    <w:qFormat/>
    <w:rsid w:val="00EC7B84"/>
    <w:pPr>
      <w:spacing w:before="40" w:after="40"/>
    </w:pPr>
    <w:rPr>
      <w:sz w:val="18"/>
      <w:szCs w:val="22"/>
    </w:rPr>
  </w:style>
  <w:style w:type="paragraph" w:styleId="TOC2">
    <w:name w:val="toc 2"/>
    <w:next w:val="Normal"/>
    <w:autoRedefine/>
    <w:uiPriority w:val="39"/>
    <w:unhideWhenUsed/>
    <w:rsid w:val="00F34BEF"/>
    <w:pPr>
      <w:tabs>
        <w:tab w:val="right" w:leader="dot" w:pos="9350"/>
      </w:tabs>
      <w:spacing w:line="360" w:lineRule="auto"/>
      <w:ind w:left="720"/>
    </w:pPr>
    <w:rPr>
      <w:sz w:val="22"/>
      <w:szCs w:val="22"/>
    </w:rPr>
  </w:style>
  <w:style w:type="paragraph" w:styleId="TOC1">
    <w:name w:val="toc 1"/>
    <w:next w:val="Normal"/>
    <w:autoRedefine/>
    <w:uiPriority w:val="39"/>
    <w:unhideWhenUsed/>
    <w:rsid w:val="00F34BEF"/>
    <w:pPr>
      <w:spacing w:line="360" w:lineRule="auto"/>
    </w:pPr>
    <w:rPr>
      <w:b/>
      <w:sz w:val="22"/>
      <w:szCs w:val="22"/>
    </w:rPr>
  </w:style>
  <w:style w:type="paragraph" w:styleId="TOC3">
    <w:name w:val="toc 3"/>
    <w:next w:val="Normal"/>
    <w:autoRedefine/>
    <w:uiPriority w:val="39"/>
    <w:unhideWhenUsed/>
    <w:rsid w:val="00F34BEF"/>
    <w:pPr>
      <w:spacing w:line="360" w:lineRule="auto"/>
      <w:ind w:left="1080"/>
    </w:pPr>
    <w:rPr>
      <w:sz w:val="22"/>
      <w:szCs w:val="22"/>
    </w:rPr>
  </w:style>
  <w:style w:type="character" w:styleId="Hyperlink">
    <w:name w:val="Hyperlink"/>
    <w:uiPriority w:val="99"/>
    <w:unhideWhenUsed/>
    <w:rsid w:val="00066DF5"/>
    <w:rPr>
      <w:color w:val="0000FF"/>
      <w:u w:val="single"/>
    </w:rPr>
  </w:style>
  <w:style w:type="paragraph" w:customStyle="1" w:styleId="Figure">
    <w:name w:val="Figure"/>
    <w:basedOn w:val="Caption"/>
    <w:next w:val="Normal"/>
    <w:qFormat/>
    <w:rsid w:val="0011662D"/>
  </w:style>
  <w:style w:type="paragraph" w:styleId="NormalWeb">
    <w:name w:val="Normal (Web)"/>
    <w:basedOn w:val="Normal"/>
    <w:uiPriority w:val="99"/>
    <w:semiHidden/>
    <w:unhideWhenUsed/>
    <w:rsid w:val="002E7C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ullet1">
    <w:name w:val="Bullet 1"/>
    <w:basedOn w:val="Normal"/>
    <w:qFormat/>
    <w:rsid w:val="00EC7B84"/>
    <w:pPr>
      <w:numPr>
        <w:numId w:val="3"/>
      </w:numPr>
      <w:ind w:left="720"/>
    </w:pPr>
  </w:style>
  <w:style w:type="paragraph" w:customStyle="1" w:styleId="Tablebullet1">
    <w:name w:val="Table bullet 1"/>
    <w:basedOn w:val="Tabletext"/>
    <w:qFormat/>
    <w:rsid w:val="0027239D"/>
    <w:pPr>
      <w:numPr>
        <w:numId w:val="4"/>
      </w:numPr>
      <w:ind w:left="216" w:hanging="216"/>
    </w:pPr>
  </w:style>
  <w:style w:type="numbering" w:customStyle="1" w:styleId="Headings">
    <w:name w:val="Headings"/>
    <w:uiPriority w:val="99"/>
    <w:rsid w:val="001612F1"/>
    <w:pPr>
      <w:numPr>
        <w:numId w:val="5"/>
      </w:numPr>
    </w:pPr>
  </w:style>
  <w:style w:type="character" w:customStyle="1" w:styleId="Heading4Char">
    <w:name w:val="Heading 4 Char"/>
    <w:link w:val="Heading4"/>
    <w:uiPriority w:val="9"/>
    <w:rsid w:val="009363CB"/>
    <w:rPr>
      <w:rFonts w:ascii="Franklin Gothic Medium" w:eastAsia="Times New Roman" w:hAnsi="Franklin Gothic Medium" w:cs="Times New Roman"/>
      <w:bCs/>
      <w:i/>
      <w:iCs/>
      <w:sz w:val="22"/>
      <w:szCs w:val="22"/>
    </w:rPr>
  </w:style>
  <w:style w:type="paragraph" w:styleId="ListParagraph">
    <w:name w:val="List Paragraph"/>
    <w:basedOn w:val="Normal"/>
    <w:uiPriority w:val="34"/>
    <w:semiHidden/>
    <w:qFormat/>
    <w:rsid w:val="00CB3D09"/>
    <w:pPr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800355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72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%20behr\AppData\Local\Temp\1\notes8BCE1C\form_LaborCategoryWaiver%20-%20no%20colo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5EBB71FBCAB40B30E21652202FC34" ma:contentTypeVersion="59" ma:contentTypeDescription="Create a new document." ma:contentTypeScope="" ma:versionID="86856163360e55d76cd26679f15a36c3">
  <xsd:schema xmlns:xsd="http://www.w3.org/2001/XMLSchema" xmlns:xs="http://www.w3.org/2001/XMLSchema" xmlns:p="http://schemas.microsoft.com/office/2006/metadata/properties" xmlns:ns2="6f4b7120-b9c4-412d-8713-f9de68770b69" xmlns:ns3="aa8a17a7-3318-49ce-8b72-e85801b1df3c" xmlns:ns4="bcc0f8df-7cb9-454d-8618-3f2774968601" targetNamespace="http://schemas.microsoft.com/office/2006/metadata/properties" ma:root="true" ma:fieldsID="5a883f7e0f57cfa2f8580409a9f67364" ns2:_="" ns3:_="" ns4:_="">
    <xsd:import namespace="6f4b7120-b9c4-412d-8713-f9de68770b69"/>
    <xsd:import namespace="aa8a17a7-3318-49ce-8b72-e85801b1df3c"/>
    <xsd:import namespace="bcc0f8df-7cb9-454d-8618-3f2774968601"/>
    <xsd:element name="properties">
      <xsd:complexType>
        <xsd:sequence>
          <xsd:element name="documentManagement">
            <xsd:complexType>
              <xsd:all>
                <xsd:element ref="ns2:Account_x0020_Id" minOccurs="0"/>
                <xsd:element ref="ns2:Action_x0020_Item_x0020_Status" minOccurs="0"/>
                <xsd:element ref="ns2:eDocSetID" minOccurs="0"/>
                <xsd:element ref="ns2:eSupportingOrganization" minOccurs="0"/>
                <xsd:element ref="ns2:eMOALookUp" minOccurs="0"/>
                <xsd:element ref="ns2:eAssignedPMO" minOccurs="0"/>
                <xsd:element ref="ns2:eAssignedCSPost" minOccurs="0"/>
                <xsd:element ref="ns3:ePANumberLookupID" minOccurs="0"/>
                <xsd:element ref="ns3:ePANumberLookupID_x003a_ID" minOccurs="0"/>
                <xsd:element ref="ns3:ePANumberLookupID_x003a_Project_x0020_Title" minOccurs="0"/>
                <xsd:element ref="ns3:ePANumberLookupID_x003a_PA_x0020_Number" minOccurs="0"/>
                <xsd:element ref="ns3:ePANumberLookupID_x003a_PA_x0020_Status" minOccurs="0"/>
                <xsd:element ref="ns2:eAssignedCOR" minOccurs="0"/>
                <xsd:element ref="ns2:eAssignedTL" minOccurs="0"/>
                <xsd:element ref="ns2:eAssignedCOPost" minOccurs="0"/>
                <xsd:element ref="ns3:eTONumberLookupID" minOccurs="0"/>
                <xsd:element ref="ns3:eTONumberLookupID_x003a_ID" minOccurs="0"/>
                <xsd:element ref="ns3:eTONumberLookupID_x003a_MOA_x0020_Holder_x0020_Name_x0020__x002f__x0020_Number" minOccurs="0"/>
                <xsd:element ref="ns3:eTONumberLookupID_x003a_Status" minOccurs="0"/>
                <xsd:element ref="ns3:eTONumberLookupID_x003a_MOA_x0020_Holder_x0020_Number" minOccurs="0"/>
                <xsd:element ref="ns3:eTONumberLookupID_x003a_Project_x0020_Title" minOccurs="0"/>
                <xsd:element ref="ns3:eTONumberLookupID_x003a_MOA_x0020_Contract_x0020_Number" minOccurs="0"/>
                <xsd:element ref="ns2:eAssignedCSPre" minOccurs="0"/>
                <xsd:element ref="ns2:eAssignedCOPre" minOccurs="0"/>
                <xsd:element ref="ns4:SetFlag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4b7120-b9c4-412d-8713-f9de68770b69" elementFormDefault="qualified">
    <xsd:import namespace="http://schemas.microsoft.com/office/2006/documentManagement/types"/>
    <xsd:import namespace="http://schemas.microsoft.com/office/infopath/2007/PartnerControls"/>
    <xsd:element name="Account_x0020_Id" ma:index="8" nillable="true" ma:displayName="Account Id" ma:internalName="Account_x0020_Id" ma:readOnly="true">
      <xsd:simpleType>
        <xsd:restriction base="dms:Text"/>
      </xsd:simpleType>
    </xsd:element>
    <xsd:element name="Action_x0020_Item_x0020_Status" ma:index="9" nillable="true" ma:displayName="Action Item Status" ma:internalName="Action_x0020_Item_x0020_Status" ma:readOnly="true">
      <xsd:simpleType>
        <xsd:restriction base="dms:Text"/>
      </xsd:simpleType>
    </xsd:element>
    <xsd:element name="eDocSetID" ma:index="10" nillable="true" ma:displayName="eDocSetID" ma:description="used in Green Folder" ma:indexed="true" ma:internalName="eDocSetID">
      <xsd:simpleType>
        <xsd:restriction base="dms:Text">
          <xsd:maxLength value="255"/>
        </xsd:restriction>
      </xsd:simpleType>
    </xsd:element>
    <xsd:element name="eSupportingOrganization" ma:index="11" nillable="true" ma:displayName="Supporting Organization" ma:format="Dropdown" ma:indexed="true" ma:internalName="eSupportingOrganization">
      <xsd:simpleType>
        <xsd:restriction base="dms:Choice">
          <xsd:enumeration value="AC"/>
          <xsd:enumeration value="EF"/>
          <xsd:enumeration value="HQ"/>
          <xsd:enumeration value="OKC"/>
        </xsd:restriction>
      </xsd:simpleType>
    </xsd:element>
    <xsd:element name="eMOALookUp" ma:index="12" nillable="true" ma:displayName="eMOALookUp" ma:hidden="true" ma:list="{06b43efb-9710-4858-ae7f-5958494c8ee4}" ma:internalName="eMOALookUp" ma:readOnly="false" ma:showField="eBusinessName" ma:web="6f4b7120-b9c4-412d-8713-f9de68770b69">
      <xsd:simpleType>
        <xsd:restriction base="dms:Lookup"/>
      </xsd:simpleType>
    </xsd:element>
    <xsd:element name="eAssignedPMO" ma:index="13" nillable="true" ma:displayName="Assigned PMO" ma:list="UserInfo" ma:SharePointGroup="0" ma:internalName="eAssignedPM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SPost" ma:index="14" nillable="true" ma:displayName="Post Award CS" ma:list="UserInfo" ma:SharePointGroup="0" ma:internalName="eAssignedCSPos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R" ma:index="20" nillable="true" ma:displayName="Assigned COR" ma:list="UserInfo" ma:SharePointGroup="0" ma:internalName="eAssignedC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TL" ma:index="21" nillable="true" ma:displayName="Assigned TL" ma:list="UserInfo" ma:SharePointGroup="0" ma:internalName="eAssignedTL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Post" ma:index="22" nillable="true" ma:displayName="Post Award CO" ma:list="UserInfo" ma:SharePointGroup="0" ma:internalName="eAssignedCOPos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SPre" ma:index="30" nillable="true" ma:displayName="Pre Award CS" ma:list="UserInfo" ma:SharePointGroup="0" ma:internalName="eAssignedCSPr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Pre" ma:index="31" nillable="true" ma:displayName="Pre Award CO" ma:list="UserInfo" ma:SharePointGroup="0" ma:internalName="eAssignedCOPr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a17a7-3318-49ce-8b72-e85801b1df3c" elementFormDefault="qualified">
    <xsd:import namespace="http://schemas.microsoft.com/office/2006/documentManagement/types"/>
    <xsd:import namespace="http://schemas.microsoft.com/office/infopath/2007/PartnerControls"/>
    <xsd:element name="ePANumberLookupID" ma:index="15" nillable="true" ma:displayName="ePANumberLookupID" ma:list="{703b49ae-c83e-4a37-8208-9301f46c0266}" ma:internalName="ePANumberLookupID" ma:showField="ID" ma:web="aa8a17a7-3318-49ce-8b72-e85801b1df3c">
      <xsd:simpleType>
        <xsd:restriction base="dms:Lookup"/>
      </xsd:simpleType>
    </xsd:element>
    <xsd:element name="ePANumberLookupID_x003a_ID" ma:index="16" nillable="true" ma:displayName="ePANumberLookupID:ID" ma:list="{703b49ae-c83e-4a37-8208-9301f46c0266}" ma:internalName="ePANumberLookupID_x003A_ID" ma:readOnly="true" ma:showField="ID" ma:web="aa8a17a7-3318-49ce-8b72-e85801b1df3c">
      <xsd:simpleType>
        <xsd:restriction base="dms:Lookup"/>
      </xsd:simpleType>
    </xsd:element>
    <xsd:element name="ePANumberLookupID_x003a_Project_x0020_Title" ma:index="17" nillable="true" ma:displayName="PA Project Title" ma:list="{703b49ae-c83e-4a37-8208-9301f46c0266}" ma:internalName="ePANumberLookupID_x003A_Project_x0020_Title" ma:readOnly="true" ma:showField="eProjectTitle" ma:web="aa8a17a7-3318-49ce-8b72-e85801b1df3c">
      <xsd:simpleType>
        <xsd:restriction base="dms:Lookup"/>
      </xsd:simpleType>
    </xsd:element>
    <xsd:element name="ePANumberLookupID_x003a_PA_x0020_Number" ma:index="18" nillable="true" ma:displayName="PA Number" ma:list="{703b49ae-c83e-4a37-8208-9301f46c0266}" ma:internalName="ePANumberLookupID_x003A_PA_x0020_Number" ma:readOnly="true" ma:showField="ePANumber" ma:web="aa8a17a7-3318-49ce-8b72-e85801b1df3c">
      <xsd:simpleType>
        <xsd:restriction base="dms:Lookup"/>
      </xsd:simpleType>
    </xsd:element>
    <xsd:element name="ePANumberLookupID_x003a_PA_x0020_Status" ma:index="19" nillable="true" ma:displayName="PA Status" ma:list="{703b49ae-c83e-4a37-8208-9301f46c0266}" ma:internalName="ePANumberLookupID_x003A_PA_x0020_Status" ma:readOnly="true" ma:showField="eStatus" ma:web="aa8a17a7-3318-49ce-8b72-e85801b1df3c">
      <xsd:simpleType>
        <xsd:restriction base="dms:Lookup"/>
      </xsd:simpleType>
    </xsd:element>
    <xsd:element name="eTONumberLookupID" ma:index="23" nillable="true" ma:displayName="eTONumberLookupID" ma:list="{6e909bec-eac6-45d0-8428-0e6c5bf422ee}" ma:internalName="eTONumberLookupID" ma:showField="ID" ma:web="aa8a17a7-3318-49ce-8b72-e85801b1df3c">
      <xsd:simpleType>
        <xsd:restriction base="dms:Lookup"/>
      </xsd:simpleType>
    </xsd:element>
    <xsd:element name="eTONumberLookupID_x003a_ID" ma:index="24" nillable="true" ma:displayName="eTONumberLookupID:ID" ma:list="{6e909bec-eac6-45d0-8428-0e6c5bf422ee}" ma:internalName="eTONumberLookupID_x003A_ID" ma:readOnly="true" ma:showField="ID" ma:web="aa8a17a7-3318-49ce-8b72-e85801b1df3c">
      <xsd:simpleType>
        <xsd:restriction base="dms:Lookup"/>
      </xsd:simpleType>
    </xsd:element>
    <xsd:element name="eTONumberLookupID_x003a_MOA_x0020_Holder_x0020_Name_x0020__x002f__x0020_Number" ma:index="25" nillable="true" ma:displayName="MOA Holder Name / Number" ma:list="{6e909bec-eac6-45d0-8428-0e6c5bf422ee}" ma:internalName="eTONumberLookupID_x003A_MOA_x0020_Holder_x0020_Name_x0020__x002F__x0020_Number" ma:readOnly="true" ma:showField="eStaticMOAName" ma:web="aa8a17a7-3318-49ce-8b72-e85801b1df3c">
      <xsd:simpleType>
        <xsd:restriction base="dms:Lookup"/>
      </xsd:simpleType>
    </xsd:element>
    <xsd:element name="eTONumberLookupID_x003a_Status" ma:index="26" nillable="true" ma:displayName="TO Status" ma:list="{6e909bec-eac6-45d0-8428-0e6c5bf422ee}" ma:internalName="eTONumberLookupID_x003A_Status" ma:readOnly="true" ma:showField="eStatus" ma:web="aa8a17a7-3318-49ce-8b72-e85801b1df3c">
      <xsd:simpleType>
        <xsd:restriction base="dms:Lookup"/>
      </xsd:simpleType>
    </xsd:element>
    <xsd:element name="eTONumberLookupID_x003a_MOA_x0020_Holder_x0020_Number" ma:index="27" nillable="true" ma:displayName=":TO :MOA Holder Number" ma:list="{6e909bec-eac6-45d0-8428-0e6c5bf422ee}" ma:internalName="eTONumberLookupID_x003A_MOA_x0020_Holder_x0020_Number" ma:readOnly="true" ma:showField="eMOAHolderNumber" ma:web="aa8a17a7-3318-49ce-8b72-e85801b1df3c">
      <xsd:simpleType>
        <xsd:restriction base="dms:Lookup"/>
      </xsd:simpleType>
    </xsd:element>
    <xsd:element name="eTONumberLookupID_x003a_Project_x0020_Title" ma:index="28" nillable="true" ma:displayName="TO Project Title" ma:list="{6e909bec-eac6-45d0-8428-0e6c5bf422ee}" ma:internalName="eTONumberLookupID_x003A_Project_x0020_Title" ma:readOnly="true" ma:showField="eProjectTitle" ma:web="aa8a17a7-3318-49ce-8b72-e85801b1df3c">
      <xsd:simpleType>
        <xsd:restriction base="dms:Lookup"/>
      </xsd:simpleType>
    </xsd:element>
    <xsd:element name="eTONumberLookupID_x003a_MOA_x0020_Contract_x0020_Number" ma:index="29" nillable="true" ma:displayName=":TO :MOA Contract Number" ma:list="{6e909bec-eac6-45d0-8428-0e6c5bf422ee}" ma:internalName="eTONumberLookupID_x003A_MOA_x0020_Contract_x0020_Number" ma:readOnly="true" ma:showField="eMOAContractNumber" ma:web="aa8a17a7-3318-49ce-8b72-e85801b1df3c">
      <xsd:simpleType>
        <xsd:restriction base="dms:Lookup"/>
      </xsd:simpleType>
    </xsd:element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0f8df-7cb9-454d-8618-3f2774968601" elementFormDefault="qualified">
    <xsd:import namespace="http://schemas.microsoft.com/office/2006/documentManagement/types"/>
    <xsd:import namespace="http://schemas.microsoft.com/office/infopath/2007/PartnerControls"/>
    <xsd:element name="SetFlag" ma:index="32" nillable="true" ma:displayName="SetFlag" ma:internalName="SetFla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upportingOrganization xmlns="6f4b7120-b9c4-412d-8713-f9de68770b69">EF</eSupportingOrganization>
    <SetFlag xmlns="bcc0f8df-7cb9-454d-8618-3f2774968601" xsi:nil="true"/>
    <ePANumberLookupID xmlns="aa8a17a7-3318-49ce-8b72-e85801b1df3c">955</ePANumberLookupID>
    <eAssignedCOPost xmlns="6f4b7120-b9c4-412d-8713-f9de68770b69">
      <UserInfo>
        <DisplayName/>
        <AccountId xsi:nil="true"/>
        <AccountType/>
      </UserInfo>
    </eAssignedCOPost>
    <eAssignedPMO xmlns="6f4b7120-b9c4-412d-8713-f9de68770b69">
      <UserInfo>
        <DisplayName>Brown, Vonya (FAA)</DisplayName>
        <AccountId>3540</AccountId>
        <AccountType/>
      </UserInfo>
    </eAssignedPMO>
    <eTONumberLookupID xmlns="aa8a17a7-3318-49ce-8b72-e85801b1df3c" xsi:nil="true"/>
    <eAssignedCSPre xmlns="6f4b7120-b9c4-412d-8713-f9de68770b69">
      <UserInfo>
        <DisplayName>Davila, Angel J-CTR (FAA)</DisplayName>
        <AccountId>17255</AccountId>
        <AccountType/>
      </UserInfo>
    </eAssignedCSPre>
    <eAssignedCOPre xmlns="6f4b7120-b9c4-412d-8713-f9de68770b69">
      <UserInfo>
        <DisplayName>Huynh, Tuan (FAA)</DisplayName>
        <AccountId>8917</AccountId>
        <AccountType/>
      </UserInfo>
    </eAssignedCOPre>
    <eAssignedTL xmlns="6f4b7120-b9c4-412d-8713-f9de68770b69">
      <UserInfo>
        <DisplayName>Lewis, Jerrod L-CTR (FAA)</DisplayName>
        <AccountId>16822</AccountId>
        <AccountType/>
      </UserInfo>
    </eAssignedTL>
    <eMOALookUp xmlns="6f4b7120-b9c4-412d-8713-f9de68770b69" xsi:nil="true"/>
    <eDocSetID xmlns="6f4b7120-b9c4-412d-8713-f9de68770b69" xsi:nil="true"/>
    <eAssignedCSPost xmlns="6f4b7120-b9c4-412d-8713-f9de68770b69">
      <UserInfo>
        <DisplayName/>
        <AccountId xsi:nil="true"/>
        <AccountType/>
      </UserInfo>
    </eAssignedCSPost>
    <eAssignedCOR xmlns="6f4b7120-b9c4-412d-8713-f9de68770b69">
      <UserInfo>
        <DisplayName/>
        <AccountId xsi:nil="true"/>
        <AccountType/>
      </UserInfo>
    </eAssignedCOR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B82A50-56E8-47F1-8352-5E940F08DF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4b7120-b9c4-412d-8713-f9de68770b69"/>
    <ds:schemaRef ds:uri="aa8a17a7-3318-49ce-8b72-e85801b1df3c"/>
    <ds:schemaRef ds:uri="bcc0f8df-7cb9-454d-8618-3f2774968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29F765-51C9-4D22-8B7C-9F5074CA758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867872-4B6C-4F32-A253-747287C8E671}">
  <ds:schemaRefs>
    <ds:schemaRef ds:uri="http://schemas.microsoft.com/office/2006/metadata/properties"/>
    <ds:schemaRef ds:uri="http://schemas.microsoft.com/office/infopath/2007/PartnerControls"/>
    <ds:schemaRef ds:uri="6f4b7120-b9c4-412d-8713-f9de68770b69"/>
    <ds:schemaRef ds:uri="bcc0f8df-7cb9-454d-8618-3f2774968601"/>
    <ds:schemaRef ds:uri="aa8a17a7-3318-49ce-8b72-e85801b1df3c"/>
  </ds:schemaRefs>
</ds:datastoreItem>
</file>

<file path=customXml/itemProps4.xml><?xml version="1.0" encoding="utf-8"?>
<ds:datastoreItem xmlns:ds="http://schemas.openxmlformats.org/officeDocument/2006/customXml" ds:itemID="{F075D048-C1D3-4C62-B3CC-CB194CB3FF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form_LaborCategoryWaiver - no color</Template>
  <TotalTime>0</TotalTime>
  <Pages>2</Pages>
  <Words>326</Words>
  <Characters>1838</Characters>
  <Application>Microsoft Office Word</Application>
  <DocSecurity>0</DocSecurity>
  <Lines>91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2X-XXX-XX SIR Attachment I - Resume Compliance Checklist</vt:lpstr>
    </vt:vector>
  </TitlesOfParts>
  <Company>FAA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2X-XXX-XX SIR Attachment I - Resume Compliance Checklist</dc:title>
  <dc:subject/>
  <dc:creator>Davila, Angel J-CTR (FAA)</dc:creator>
  <cp:keywords/>
  <dc:description>Ver 15   7/20/2023</dc:description>
  <cp:lastModifiedBy>Cheung, Pamela CTR (FAA)</cp:lastModifiedBy>
  <cp:revision>2</cp:revision>
  <dcterms:created xsi:type="dcterms:W3CDTF">2025-10-30T02:26:00Z</dcterms:created>
  <dcterms:modified xsi:type="dcterms:W3CDTF">2025-10-30T02:26:00Z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cumentOwner">
    <vt:lpwstr>8641</vt:lpwstr>
  </property>
  <property fmtid="{D5CDD505-2E9C-101B-9397-08002B2CF9AE}" pid="3" name="eStatus">
    <vt:lpwstr>Post</vt:lpwstr>
  </property>
  <property fmtid="{D5CDD505-2E9C-101B-9397-08002B2CF9AE}" pid="4" name="eAssignedPMO">
    <vt:lpwstr/>
  </property>
  <property fmtid="{D5CDD505-2E9C-101B-9397-08002B2CF9AE}" pid="5" name="eComments">
    <vt:lpwstr/>
  </property>
  <property fmtid="{D5CDD505-2E9C-101B-9397-08002B2CF9AE}" pid="6" name="p572">
    <vt:lpwstr/>
  </property>
  <property fmtid="{D5CDD505-2E9C-101B-9397-08002B2CF9AE}" pid="7" name="display_urn:schemas-microsoft-com:office:office#eDocumentOwner">
    <vt:lpwstr>eobiekwe</vt:lpwstr>
  </property>
  <property fmtid="{D5CDD505-2E9C-101B-9397-08002B2CF9AE}" pid="8" name="Folder">
    <vt:lpwstr>08 - Request for Quote Proposal</vt:lpwstr>
  </property>
  <property fmtid="{D5CDD505-2E9C-101B-9397-08002B2CF9AE}" pid="9" name="eDocumentType">
    <vt:lpwstr>Cover Letter</vt:lpwstr>
  </property>
  <property fmtid="{D5CDD505-2E9C-101B-9397-08002B2CF9AE}" pid="10" name="PANumber">
    <vt:lpwstr>493</vt:lpwstr>
  </property>
  <property fmtid="{D5CDD505-2E9C-101B-9397-08002B2CF9AE}" pid="11" name="SubFolder">
    <vt:lpwstr/>
  </property>
  <property fmtid="{D5CDD505-2E9C-101B-9397-08002B2CF9AE}" pid="12" name="RoutingRuleDescription">
    <vt:lpwstr>SIR Attachment F</vt:lpwstr>
  </property>
  <property fmtid="{D5CDD505-2E9C-101B-9397-08002B2CF9AE}" pid="13" name="jjc9">
    <vt:lpwstr/>
  </property>
  <property fmtid="{D5CDD505-2E9C-101B-9397-08002B2CF9AE}" pid="14" name="eAssignedTL">
    <vt:lpwstr/>
  </property>
  <property fmtid="{D5CDD505-2E9C-101B-9397-08002B2CF9AE}" pid="15" name="eBusinessName">
    <vt:lpwstr/>
  </property>
  <property fmtid="{D5CDD505-2E9C-101B-9397-08002B2CF9AE}" pid="16" name="ContentTypeId">
    <vt:lpwstr>0x0101002625EBB71FBCAB40B30E21652202FC34</vt:lpwstr>
  </property>
  <property fmtid="{D5CDD505-2E9C-101B-9397-08002B2CF9AE}" pid="17" name="TaxKeyword">
    <vt:lpwstr/>
  </property>
  <property fmtid="{D5CDD505-2E9C-101B-9397-08002B2CF9AE}" pid="18" name="TaxCatchAll">
    <vt:lpwstr/>
  </property>
  <property fmtid="{D5CDD505-2E9C-101B-9397-08002B2CF9AE}" pid="19" name="TaxKeywordTaxHTField">
    <vt:lpwstr/>
  </property>
  <property fmtid="{D5CDD505-2E9C-101B-9397-08002B2CF9AE}" pid="20" name="_docset_NoMedatataSyncRequired">
    <vt:lpwstr>False</vt:lpwstr>
  </property>
  <property fmtid="{D5CDD505-2E9C-101B-9397-08002B2CF9AE}" pid="21" name="GrammarlyDocumentId">
    <vt:lpwstr>87ccad01-5c03-4488-8a05-6a8aa414fc6e</vt:lpwstr>
  </property>
</Properties>
</file>