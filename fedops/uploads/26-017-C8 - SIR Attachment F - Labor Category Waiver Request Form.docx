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BC75" w14:textId="77777777" w:rsidR="00253F95" w:rsidRDefault="00253F95" w:rsidP="00E3435B">
      <w:pPr>
        <w:pStyle w:val="Tableheading1"/>
      </w:pPr>
    </w:p>
    <w:p w14:paraId="6D0200F1" w14:textId="77777777" w:rsidR="00F64A68" w:rsidRDefault="00F64A68" w:rsidP="00E3435B">
      <w:pPr>
        <w:pStyle w:val="Tableheading1"/>
      </w:pPr>
    </w:p>
    <w:p w14:paraId="44D0B2E3" w14:textId="77777777" w:rsidR="00F64A68" w:rsidRDefault="00F64A68" w:rsidP="00E3435B">
      <w:pPr>
        <w:pStyle w:val="Tableheading1"/>
      </w:pPr>
    </w:p>
    <w:p w14:paraId="2519FAAC" w14:textId="77777777" w:rsidR="00F64A68" w:rsidRDefault="00F64A68" w:rsidP="00E3435B">
      <w:pPr>
        <w:pStyle w:val="Tableheading1"/>
      </w:pPr>
    </w:p>
    <w:tbl>
      <w:tblPr>
        <w:tblW w:w="94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2857"/>
        <w:gridCol w:w="6071"/>
      </w:tblGrid>
      <w:tr w:rsidR="00220B71" w:rsidRPr="00220B71" w14:paraId="2D9F18D6" w14:textId="77777777" w:rsidTr="00F478D3">
        <w:trPr>
          <w:cantSplit/>
          <w:trHeight w:val="269"/>
        </w:trPr>
        <w:tc>
          <w:tcPr>
            <w:tcW w:w="540" w:type="dxa"/>
          </w:tcPr>
          <w:p w14:paraId="2D9F18D3" w14:textId="77777777" w:rsidR="00A7012C" w:rsidRPr="00220B71" w:rsidRDefault="00A7012C" w:rsidP="00A7012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 w:rsidRPr="00220B71">
              <w:rPr>
                <w:rFonts w:ascii="Franklin Gothic Medium" w:hAnsi="Franklin Gothic Medium"/>
              </w:rPr>
              <w:t>1</w:t>
            </w:r>
          </w:p>
        </w:tc>
        <w:tc>
          <w:tcPr>
            <w:tcW w:w="2857" w:type="dxa"/>
          </w:tcPr>
          <w:p w14:paraId="2D9F18D4" w14:textId="49234E94" w:rsidR="00A7012C" w:rsidRPr="00220B71" w:rsidRDefault="00B04C9C" w:rsidP="00664784">
            <w:pPr>
              <w:pStyle w:val="Tabletext"/>
            </w:pPr>
            <w:r>
              <w:t>Candidate Name</w:t>
            </w:r>
          </w:p>
        </w:tc>
        <w:tc>
          <w:tcPr>
            <w:tcW w:w="6071" w:type="dxa"/>
          </w:tcPr>
          <w:p w14:paraId="2D9F18D5" w14:textId="77777777" w:rsidR="00A7012C" w:rsidRPr="00220B71" w:rsidRDefault="00A7012C" w:rsidP="00664784">
            <w:pPr>
              <w:pStyle w:val="Tabletext"/>
            </w:pPr>
          </w:p>
        </w:tc>
      </w:tr>
      <w:tr w:rsidR="00220B71" w:rsidRPr="00220B71" w14:paraId="2D9F18DA" w14:textId="77777777" w:rsidTr="00F478D3">
        <w:trPr>
          <w:cantSplit/>
          <w:trHeight w:val="41"/>
        </w:trPr>
        <w:tc>
          <w:tcPr>
            <w:tcW w:w="540" w:type="dxa"/>
          </w:tcPr>
          <w:p w14:paraId="2D9F18D7" w14:textId="77777777" w:rsidR="00A7012C" w:rsidRPr="00220B71" w:rsidRDefault="00A7012C" w:rsidP="00A7012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 w:rsidRPr="00220B71">
              <w:rPr>
                <w:rFonts w:ascii="Franklin Gothic Medium" w:hAnsi="Franklin Gothic Medium"/>
              </w:rPr>
              <w:t>2</w:t>
            </w:r>
          </w:p>
        </w:tc>
        <w:tc>
          <w:tcPr>
            <w:tcW w:w="2857" w:type="dxa"/>
          </w:tcPr>
          <w:p w14:paraId="2D9F18D8" w14:textId="04A3B082" w:rsidR="00A7012C" w:rsidRPr="00220B71" w:rsidRDefault="00155DD1" w:rsidP="00664784">
            <w:pPr>
              <w:pStyle w:val="Tabletext"/>
            </w:pPr>
            <w:r>
              <w:t>Offeror</w:t>
            </w:r>
            <w:r w:rsidR="00F478D3">
              <w:t xml:space="preserve">/contractor </w:t>
            </w:r>
            <w:r w:rsidRPr="00220B71">
              <w:t>Nam</w:t>
            </w:r>
            <w:r>
              <w:t>e</w:t>
            </w:r>
          </w:p>
        </w:tc>
        <w:tc>
          <w:tcPr>
            <w:tcW w:w="6071" w:type="dxa"/>
          </w:tcPr>
          <w:p w14:paraId="2D9F18D9" w14:textId="07A7406F" w:rsidR="00A7012C" w:rsidRPr="00220B71" w:rsidRDefault="00A7012C" w:rsidP="00664784">
            <w:pPr>
              <w:pStyle w:val="Tabletext"/>
            </w:pPr>
          </w:p>
        </w:tc>
      </w:tr>
      <w:tr w:rsidR="00220B71" w:rsidRPr="00220B71" w14:paraId="2D9F18DE" w14:textId="77777777" w:rsidTr="00F478D3">
        <w:trPr>
          <w:cantSplit/>
          <w:trHeight w:val="60"/>
        </w:trPr>
        <w:tc>
          <w:tcPr>
            <w:tcW w:w="540" w:type="dxa"/>
          </w:tcPr>
          <w:p w14:paraId="2D9F18DB" w14:textId="77777777" w:rsidR="00A7012C" w:rsidRPr="00220B71" w:rsidRDefault="00A7012C" w:rsidP="00A7012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 w:rsidRPr="00220B71">
              <w:rPr>
                <w:rFonts w:ascii="Franklin Gothic Medium" w:hAnsi="Franklin Gothic Medium"/>
              </w:rPr>
              <w:t>3</w:t>
            </w:r>
          </w:p>
        </w:tc>
        <w:tc>
          <w:tcPr>
            <w:tcW w:w="2857" w:type="dxa"/>
          </w:tcPr>
          <w:p w14:paraId="2D9F18DC" w14:textId="365FA922" w:rsidR="00A7012C" w:rsidRPr="00220B71" w:rsidRDefault="00155DD1" w:rsidP="00664784">
            <w:pPr>
              <w:pStyle w:val="Tabletext"/>
            </w:pPr>
            <w:r>
              <w:t>Date of Request</w:t>
            </w:r>
          </w:p>
        </w:tc>
        <w:tc>
          <w:tcPr>
            <w:tcW w:w="6071" w:type="dxa"/>
          </w:tcPr>
          <w:p w14:paraId="2D9F18DD" w14:textId="77777777" w:rsidR="00A7012C" w:rsidRPr="00220B71" w:rsidRDefault="00A7012C" w:rsidP="00664784">
            <w:pPr>
              <w:pStyle w:val="Tabletext"/>
            </w:pPr>
          </w:p>
        </w:tc>
      </w:tr>
      <w:tr w:rsidR="00220B71" w:rsidRPr="00220B71" w14:paraId="2D9F18E6" w14:textId="77777777" w:rsidTr="00F478D3">
        <w:trPr>
          <w:cantSplit/>
          <w:trHeight w:val="296"/>
        </w:trPr>
        <w:tc>
          <w:tcPr>
            <w:tcW w:w="540" w:type="dxa"/>
          </w:tcPr>
          <w:p w14:paraId="2D9F18E3" w14:textId="17F81E3F" w:rsidR="00A7012C" w:rsidRPr="00220B71" w:rsidRDefault="0067603C" w:rsidP="00A7012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4</w:t>
            </w:r>
          </w:p>
        </w:tc>
        <w:tc>
          <w:tcPr>
            <w:tcW w:w="2857" w:type="dxa"/>
          </w:tcPr>
          <w:p w14:paraId="2D9F18E4" w14:textId="6B93A937" w:rsidR="00A7012C" w:rsidRPr="00220B71" w:rsidRDefault="00155DD1" w:rsidP="00155DD1">
            <w:pPr>
              <w:pStyle w:val="Tabletext"/>
            </w:pPr>
            <w:r w:rsidRPr="00220B71">
              <w:t xml:space="preserve">Date </w:t>
            </w:r>
            <w:r>
              <w:t>Waiver is Needed</w:t>
            </w:r>
          </w:p>
        </w:tc>
        <w:tc>
          <w:tcPr>
            <w:tcW w:w="6071" w:type="dxa"/>
          </w:tcPr>
          <w:p w14:paraId="2D9F18E5" w14:textId="77777777" w:rsidR="00A7012C" w:rsidRPr="00220B71" w:rsidRDefault="00A7012C" w:rsidP="00664784">
            <w:pPr>
              <w:pStyle w:val="Tabletext"/>
            </w:pPr>
          </w:p>
        </w:tc>
      </w:tr>
      <w:tr w:rsidR="00220B71" w:rsidRPr="00220B71" w14:paraId="2D9F18EA" w14:textId="77777777" w:rsidTr="00F478D3">
        <w:trPr>
          <w:cantSplit/>
          <w:trHeight w:val="60"/>
        </w:trPr>
        <w:tc>
          <w:tcPr>
            <w:tcW w:w="540" w:type="dxa"/>
          </w:tcPr>
          <w:p w14:paraId="2D9F18E7" w14:textId="72BED0F7" w:rsidR="00A7012C" w:rsidRPr="00220B71" w:rsidRDefault="0067603C" w:rsidP="00A7012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5</w:t>
            </w:r>
          </w:p>
        </w:tc>
        <w:tc>
          <w:tcPr>
            <w:tcW w:w="2857" w:type="dxa"/>
          </w:tcPr>
          <w:p w14:paraId="2D9F18E8" w14:textId="20998D09" w:rsidR="00A7012C" w:rsidRPr="00220B71" w:rsidRDefault="00B04C9C" w:rsidP="00B87325">
            <w:pPr>
              <w:pStyle w:val="Tabletext"/>
            </w:pPr>
            <w:r>
              <w:t>Project Impact Assessment</w:t>
            </w:r>
          </w:p>
        </w:tc>
        <w:tc>
          <w:tcPr>
            <w:tcW w:w="6071" w:type="dxa"/>
          </w:tcPr>
          <w:p w14:paraId="2D9F18E9" w14:textId="272FA49C" w:rsidR="00A7012C" w:rsidRPr="00220B71" w:rsidRDefault="00000000" w:rsidP="00442144">
            <w:pPr>
              <w:pStyle w:val="Tabletext"/>
              <w:tabs>
                <w:tab w:val="left" w:pos="1584"/>
              </w:tabs>
            </w:pPr>
            <w:sdt>
              <w:sdtPr>
                <w:id w:val="1325405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214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012C" w:rsidRPr="00220B71">
              <w:t xml:space="preserve"> Deliverables</w:t>
            </w:r>
            <w:r w:rsidR="00442144">
              <w:t xml:space="preserve"> </w:t>
            </w:r>
            <w:r w:rsidR="00A7012C" w:rsidRPr="00220B71">
              <w:tab/>
            </w:r>
            <w:sdt>
              <w:sdtPr>
                <w:id w:val="-226604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214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012C" w:rsidRPr="00220B71">
              <w:t xml:space="preserve"> Schedule</w:t>
            </w:r>
            <w:r w:rsidR="00A7012C" w:rsidRPr="00220B71">
              <w:tab/>
            </w:r>
            <w:sdt>
              <w:sdtPr>
                <w:id w:val="431634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214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012C" w:rsidRPr="00220B71">
              <w:t xml:space="preserve"> Quality</w:t>
            </w:r>
            <w:r w:rsidR="00A7012C" w:rsidRPr="00220B71">
              <w:tab/>
            </w:r>
            <w:sdt>
              <w:sdtPr>
                <w:id w:val="1852991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214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012C" w:rsidRPr="00220B71">
              <w:t xml:space="preserve"> Cost</w:t>
            </w:r>
          </w:p>
        </w:tc>
      </w:tr>
      <w:tr w:rsidR="00220B71" w:rsidRPr="00220B71" w14:paraId="2D9F18EF" w14:textId="77777777" w:rsidTr="00F478D3">
        <w:trPr>
          <w:cantSplit/>
          <w:trHeight w:val="598"/>
        </w:trPr>
        <w:tc>
          <w:tcPr>
            <w:tcW w:w="540" w:type="dxa"/>
          </w:tcPr>
          <w:p w14:paraId="2D9F18EB" w14:textId="3AEBE480" w:rsidR="00F41EA1" w:rsidRPr="00220B71" w:rsidRDefault="0067603C" w:rsidP="00664784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6</w:t>
            </w:r>
          </w:p>
        </w:tc>
        <w:tc>
          <w:tcPr>
            <w:tcW w:w="2857" w:type="dxa"/>
          </w:tcPr>
          <w:p w14:paraId="2D9F18EC" w14:textId="3BA41E72" w:rsidR="00F41EA1" w:rsidRPr="00220B71" w:rsidRDefault="0011587F" w:rsidP="0011587F">
            <w:pPr>
              <w:pStyle w:val="Tabletext"/>
            </w:pPr>
            <w:r w:rsidRPr="00220B71">
              <w:t xml:space="preserve">Type </w:t>
            </w:r>
            <w:r w:rsidR="00B04C9C">
              <w:t>of Non-compliance</w:t>
            </w:r>
          </w:p>
        </w:tc>
        <w:tc>
          <w:tcPr>
            <w:tcW w:w="6071" w:type="dxa"/>
          </w:tcPr>
          <w:p w14:paraId="2D9F18ED" w14:textId="36A52082" w:rsidR="00F41EA1" w:rsidRPr="00220B71" w:rsidRDefault="00000000" w:rsidP="00664784">
            <w:pPr>
              <w:pStyle w:val="Tabletext"/>
            </w:pPr>
            <w:sdt>
              <w:sdtPr>
                <w:id w:val="-103981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214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41EA1" w:rsidRPr="00220B71">
              <w:t xml:space="preserve"> Years of Relevant Experience</w:t>
            </w:r>
            <w:r w:rsidR="00F41EA1" w:rsidRPr="00220B71">
              <w:tab/>
            </w:r>
            <w:sdt>
              <w:sdtPr>
                <w:id w:val="-102855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214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41EA1" w:rsidRPr="00220B71">
              <w:t xml:space="preserve"> Relevant Degree</w:t>
            </w:r>
          </w:p>
          <w:p w14:paraId="2D9F18EE" w14:textId="6548C7B2" w:rsidR="00F41EA1" w:rsidRPr="00220B71" w:rsidRDefault="00000000" w:rsidP="00F3496D">
            <w:pPr>
              <w:pStyle w:val="Tabletext"/>
            </w:pPr>
            <w:sdt>
              <w:sdtPr>
                <w:id w:val="8877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2F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41EA1" w:rsidRPr="00220B71">
              <w:t xml:space="preserve"> </w:t>
            </w:r>
            <w:r w:rsidR="00F3496D" w:rsidRPr="00220B71">
              <w:t>Non-United States</w:t>
            </w:r>
            <w:r w:rsidR="00F41EA1" w:rsidRPr="00220B71">
              <w:t xml:space="preserve"> Degree</w:t>
            </w:r>
            <w:r w:rsidR="00612F3C">
              <w:t xml:space="preserve">             </w:t>
            </w:r>
            <w:sdt>
              <w:sdtPr>
                <w:id w:val="-849250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2F3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12F3C" w:rsidRPr="00220B71">
              <w:t xml:space="preserve"> </w:t>
            </w:r>
            <w:r w:rsidR="002B619E">
              <w:t>PMP</w:t>
            </w:r>
            <w:r w:rsidR="00FC0182">
              <w:t xml:space="preserve"> certification</w:t>
            </w:r>
          </w:p>
        </w:tc>
      </w:tr>
      <w:tr w:rsidR="00220B71" w:rsidRPr="00220B71" w14:paraId="2D9F18F3" w14:textId="77777777" w:rsidTr="00F478D3">
        <w:trPr>
          <w:cantSplit/>
          <w:trHeight w:val="411"/>
        </w:trPr>
        <w:tc>
          <w:tcPr>
            <w:tcW w:w="540" w:type="dxa"/>
          </w:tcPr>
          <w:p w14:paraId="2D9F18F0" w14:textId="6CC441B8" w:rsidR="00A7012C" w:rsidRPr="00220B71" w:rsidRDefault="0067603C" w:rsidP="007638CE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7</w:t>
            </w:r>
          </w:p>
        </w:tc>
        <w:tc>
          <w:tcPr>
            <w:tcW w:w="2857" w:type="dxa"/>
          </w:tcPr>
          <w:p w14:paraId="2D9F18F1" w14:textId="512C9669" w:rsidR="00A7012C" w:rsidRPr="00220B71" w:rsidRDefault="00A7012C" w:rsidP="00090C9F">
            <w:pPr>
              <w:pStyle w:val="Tabletext"/>
            </w:pPr>
            <w:r w:rsidRPr="00220B71">
              <w:t>Original Requirement to</w:t>
            </w:r>
            <w:r w:rsidR="000A0A0F">
              <w:t xml:space="preserve"> be Waived (</w:t>
            </w:r>
            <w:r w:rsidR="000A0A0F" w:rsidRPr="00EA2CBF">
              <w:rPr>
                <w:highlight w:val="yellow"/>
              </w:rPr>
              <w:t>waiver description</w:t>
            </w:r>
            <w:r w:rsidR="000A0A0F">
              <w:t>)</w:t>
            </w:r>
          </w:p>
        </w:tc>
        <w:tc>
          <w:tcPr>
            <w:tcW w:w="6071" w:type="dxa"/>
          </w:tcPr>
          <w:p w14:paraId="2D9F18F2" w14:textId="77777777" w:rsidR="00A7012C" w:rsidRPr="00220B71" w:rsidRDefault="00A7012C" w:rsidP="00664784">
            <w:pPr>
              <w:pStyle w:val="Tabletext"/>
            </w:pPr>
            <w:r w:rsidRPr="00220B71">
              <w:t>Waiver of  [</w:t>
            </w:r>
            <w:r w:rsidRPr="00F42E5D">
              <w:rPr>
                <w:highlight w:val="yellow"/>
              </w:rPr>
              <w:t>quote the requirement</w:t>
            </w:r>
            <w:r w:rsidRPr="00220B71">
              <w:t>]</w:t>
            </w:r>
          </w:p>
        </w:tc>
      </w:tr>
      <w:tr w:rsidR="00220B71" w:rsidRPr="00220B71" w14:paraId="2D9F18F9" w14:textId="77777777" w:rsidTr="00F478D3">
        <w:trPr>
          <w:cantSplit/>
          <w:trHeight w:val="60"/>
        </w:trPr>
        <w:tc>
          <w:tcPr>
            <w:tcW w:w="540" w:type="dxa"/>
          </w:tcPr>
          <w:p w14:paraId="2D9F18F4" w14:textId="21DDFEF6" w:rsidR="00A7012C" w:rsidRPr="00220B71" w:rsidRDefault="0067603C" w:rsidP="00A7012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8</w:t>
            </w:r>
          </w:p>
        </w:tc>
        <w:tc>
          <w:tcPr>
            <w:tcW w:w="2857" w:type="dxa"/>
          </w:tcPr>
          <w:p w14:paraId="2D9F18F5" w14:textId="07F1B76B" w:rsidR="00A7012C" w:rsidRPr="00220B71" w:rsidRDefault="00B04C9C" w:rsidP="00664784">
            <w:pPr>
              <w:pStyle w:val="Tabletext"/>
            </w:pPr>
            <w:r>
              <w:t>Analysis of Non-compliance</w:t>
            </w:r>
          </w:p>
        </w:tc>
        <w:tc>
          <w:tcPr>
            <w:tcW w:w="6071" w:type="dxa"/>
          </w:tcPr>
          <w:p w14:paraId="2D9F18F6" w14:textId="77777777" w:rsidR="00A7012C" w:rsidRDefault="00A7012C" w:rsidP="00664784">
            <w:pPr>
              <w:pStyle w:val="Tabletext"/>
            </w:pPr>
          </w:p>
          <w:p w14:paraId="2D9F18F7" w14:textId="77777777" w:rsidR="003D07D0" w:rsidRDefault="003D07D0" w:rsidP="00664784">
            <w:pPr>
              <w:pStyle w:val="Tabletext"/>
            </w:pPr>
          </w:p>
          <w:p w14:paraId="2D9F18F8" w14:textId="77777777" w:rsidR="003D07D0" w:rsidRPr="00220B71" w:rsidRDefault="003D07D0" w:rsidP="00664784">
            <w:pPr>
              <w:pStyle w:val="Tabletext"/>
            </w:pPr>
          </w:p>
        </w:tc>
      </w:tr>
      <w:tr w:rsidR="00220B71" w:rsidRPr="00220B71" w14:paraId="2D9F18FD" w14:textId="77777777" w:rsidTr="00F478D3">
        <w:trPr>
          <w:cantSplit/>
          <w:trHeight w:val="409"/>
        </w:trPr>
        <w:tc>
          <w:tcPr>
            <w:tcW w:w="540" w:type="dxa"/>
          </w:tcPr>
          <w:p w14:paraId="2D9F18FA" w14:textId="6C6CF26B" w:rsidR="00A7012C" w:rsidRPr="00220B71" w:rsidRDefault="0067603C" w:rsidP="00A7012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9</w:t>
            </w:r>
            <w:r w:rsidR="00A7012C" w:rsidRPr="00220B71">
              <w:rPr>
                <w:rFonts w:ascii="Franklin Gothic Medium" w:hAnsi="Franklin Gothic Medium"/>
              </w:rPr>
              <w:t>a</w:t>
            </w:r>
          </w:p>
        </w:tc>
        <w:tc>
          <w:tcPr>
            <w:tcW w:w="2857" w:type="dxa"/>
          </w:tcPr>
          <w:p w14:paraId="2D9F18FB" w14:textId="5FD31168" w:rsidR="00A7012C" w:rsidRPr="00220B71" w:rsidRDefault="00F5089B" w:rsidP="00CC5CDA">
            <w:pPr>
              <w:pStyle w:val="Tabletext"/>
            </w:pPr>
            <w:r>
              <w:t>Rationale for/agai</w:t>
            </w:r>
            <w:r w:rsidR="0067603C">
              <w:t>nst the waiver by the offeror</w:t>
            </w:r>
            <w:r w:rsidR="00F478D3">
              <w:t>/contractor</w:t>
            </w:r>
          </w:p>
        </w:tc>
        <w:tc>
          <w:tcPr>
            <w:tcW w:w="6071" w:type="dxa"/>
          </w:tcPr>
          <w:p w14:paraId="2D9F18FC" w14:textId="77777777" w:rsidR="00A7012C" w:rsidRPr="00220B71" w:rsidRDefault="00A7012C" w:rsidP="00664784">
            <w:pPr>
              <w:pStyle w:val="Tabletext"/>
            </w:pPr>
          </w:p>
        </w:tc>
      </w:tr>
      <w:tr w:rsidR="00220B71" w:rsidRPr="00220B71" w14:paraId="2D9F1901" w14:textId="77777777" w:rsidTr="00F478D3">
        <w:trPr>
          <w:cantSplit/>
          <w:trHeight w:val="409"/>
        </w:trPr>
        <w:tc>
          <w:tcPr>
            <w:tcW w:w="540" w:type="dxa"/>
          </w:tcPr>
          <w:p w14:paraId="2D9F18FE" w14:textId="1F02126C" w:rsidR="00A7012C" w:rsidRPr="00220B71" w:rsidRDefault="0067603C" w:rsidP="00A7012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9</w:t>
            </w:r>
            <w:r w:rsidR="00A7012C" w:rsidRPr="00220B71">
              <w:rPr>
                <w:rFonts w:ascii="Franklin Gothic Medium" w:hAnsi="Franklin Gothic Medium"/>
              </w:rPr>
              <w:t>b</w:t>
            </w:r>
          </w:p>
        </w:tc>
        <w:tc>
          <w:tcPr>
            <w:tcW w:w="2857" w:type="dxa"/>
          </w:tcPr>
          <w:p w14:paraId="2D9F18FF" w14:textId="683667A9" w:rsidR="00A7012C" w:rsidRPr="00220B71" w:rsidRDefault="00F5089B" w:rsidP="00B04C9C">
            <w:pPr>
              <w:pStyle w:val="Tabletext"/>
            </w:pPr>
            <w:r>
              <w:t xml:space="preserve">Rationale for/against the waiver by the </w:t>
            </w:r>
            <w:r w:rsidR="00EA2CBF">
              <w:t>Contracting Officer Representative (</w:t>
            </w:r>
            <w:r w:rsidR="00CC5CDA" w:rsidRPr="00220B71">
              <w:t>COR</w:t>
            </w:r>
            <w:r w:rsidR="00EA2CBF">
              <w:t>)</w:t>
            </w:r>
          </w:p>
        </w:tc>
        <w:tc>
          <w:tcPr>
            <w:tcW w:w="6071" w:type="dxa"/>
          </w:tcPr>
          <w:p w14:paraId="2D9F1900" w14:textId="77777777" w:rsidR="00A7012C" w:rsidRPr="00220B71" w:rsidRDefault="00A7012C" w:rsidP="00664784">
            <w:pPr>
              <w:pStyle w:val="Tabletext"/>
            </w:pPr>
          </w:p>
        </w:tc>
      </w:tr>
      <w:tr w:rsidR="00220B71" w:rsidRPr="00220B71" w14:paraId="2D9F1905" w14:textId="77777777" w:rsidTr="00F478D3">
        <w:trPr>
          <w:cantSplit/>
          <w:trHeight w:val="409"/>
        </w:trPr>
        <w:tc>
          <w:tcPr>
            <w:tcW w:w="540" w:type="dxa"/>
          </w:tcPr>
          <w:p w14:paraId="2D9F1902" w14:textId="3D8325A6" w:rsidR="00A7012C" w:rsidRPr="00220B71" w:rsidRDefault="0067603C" w:rsidP="0067603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9</w:t>
            </w:r>
            <w:r w:rsidR="00A7012C" w:rsidRPr="00220B71">
              <w:rPr>
                <w:rFonts w:ascii="Franklin Gothic Medium" w:hAnsi="Franklin Gothic Medium"/>
              </w:rPr>
              <w:t>c</w:t>
            </w:r>
          </w:p>
        </w:tc>
        <w:tc>
          <w:tcPr>
            <w:tcW w:w="2857" w:type="dxa"/>
          </w:tcPr>
          <w:p w14:paraId="2D9F1903" w14:textId="3ABAE33F" w:rsidR="00A7012C" w:rsidRPr="00220B71" w:rsidRDefault="00F5089B" w:rsidP="00B04C9C">
            <w:pPr>
              <w:pStyle w:val="Tabletext"/>
            </w:pPr>
            <w:r>
              <w:t xml:space="preserve">Rationale for/against the waiver by the </w:t>
            </w:r>
            <w:r w:rsidR="00CC5CDA" w:rsidRPr="00220B71">
              <w:t>eFAST COR</w:t>
            </w:r>
          </w:p>
        </w:tc>
        <w:tc>
          <w:tcPr>
            <w:tcW w:w="6071" w:type="dxa"/>
          </w:tcPr>
          <w:p w14:paraId="2D9F1904" w14:textId="77777777" w:rsidR="00A7012C" w:rsidRPr="00220B71" w:rsidRDefault="00A7012C" w:rsidP="00664784">
            <w:pPr>
              <w:pStyle w:val="Tabletext"/>
            </w:pPr>
          </w:p>
        </w:tc>
      </w:tr>
      <w:tr w:rsidR="00B24E1A" w:rsidRPr="00220B71" w14:paraId="2C833001" w14:textId="77777777" w:rsidTr="00F478D3">
        <w:trPr>
          <w:cantSplit/>
          <w:trHeight w:val="305"/>
        </w:trPr>
        <w:tc>
          <w:tcPr>
            <w:tcW w:w="540" w:type="dxa"/>
          </w:tcPr>
          <w:p w14:paraId="5DC31ECA" w14:textId="6F664868" w:rsidR="00B24E1A" w:rsidRDefault="00870D02" w:rsidP="0067603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9d</w:t>
            </w:r>
          </w:p>
        </w:tc>
        <w:tc>
          <w:tcPr>
            <w:tcW w:w="2857" w:type="dxa"/>
          </w:tcPr>
          <w:p w14:paraId="2181023A" w14:textId="10CB6F7E" w:rsidR="00B24E1A" w:rsidRDefault="00870D02" w:rsidP="00537EB6">
            <w:pPr>
              <w:pStyle w:val="Tabletext"/>
            </w:pPr>
            <w:r>
              <w:t xml:space="preserve">Condition for </w:t>
            </w:r>
            <w:r w:rsidR="00272D9E">
              <w:t>Waiver</w:t>
            </w:r>
          </w:p>
        </w:tc>
        <w:tc>
          <w:tcPr>
            <w:tcW w:w="6071" w:type="dxa"/>
          </w:tcPr>
          <w:p w14:paraId="6D3F328D" w14:textId="4CD36FF2" w:rsidR="00B24E1A" w:rsidRPr="00220B71" w:rsidRDefault="00F478D3" w:rsidP="00537EB6">
            <w:pPr>
              <w:pStyle w:val="Tabletext"/>
            </w:pPr>
            <w:r>
              <w:t xml:space="preserve">FOR </w:t>
            </w:r>
            <w:r w:rsidR="005905E3">
              <w:t xml:space="preserve">PM/TPM LCAT: </w:t>
            </w:r>
            <w:r w:rsidR="00174191">
              <w:t xml:space="preserve">The individual must obtain </w:t>
            </w:r>
            <w:r w:rsidR="00667423">
              <w:t xml:space="preserve">a PMP </w:t>
            </w:r>
            <w:r w:rsidR="00C00AC4">
              <w:t xml:space="preserve">certification </w:t>
            </w:r>
            <w:r w:rsidR="00667423">
              <w:t xml:space="preserve">no later than </w:t>
            </w:r>
            <w:r w:rsidR="00D47049" w:rsidRPr="00DD4C05">
              <w:rPr>
                <w:highlight w:val="yellow"/>
              </w:rPr>
              <w:t>(</w:t>
            </w:r>
            <w:r w:rsidR="007F0C2D" w:rsidRPr="00DD4C05">
              <w:rPr>
                <w:highlight w:val="yellow"/>
              </w:rPr>
              <w:t xml:space="preserve">enter date, </w:t>
            </w:r>
            <w:r w:rsidR="001B4236">
              <w:rPr>
                <w:highlight w:val="yellow"/>
              </w:rPr>
              <w:t xml:space="preserve">within </w:t>
            </w:r>
            <w:r w:rsidR="00D22AC8">
              <w:rPr>
                <w:highlight w:val="yellow"/>
              </w:rPr>
              <w:t>x</w:t>
            </w:r>
            <w:r w:rsidR="007F0C2D" w:rsidRPr="00DD4C05">
              <w:rPr>
                <w:highlight w:val="yellow"/>
              </w:rPr>
              <w:t xml:space="preserve"> months from </w:t>
            </w:r>
            <w:r w:rsidR="00332BBF">
              <w:rPr>
                <w:highlight w:val="yellow"/>
              </w:rPr>
              <w:t>request date</w:t>
            </w:r>
            <w:r w:rsidR="007F0C2D" w:rsidRPr="00DD4C05">
              <w:rPr>
                <w:highlight w:val="yellow"/>
              </w:rPr>
              <w:t>)</w:t>
            </w:r>
            <w:r w:rsidR="00DD4C05" w:rsidRPr="00DD4C05">
              <w:rPr>
                <w:highlight w:val="yellow"/>
              </w:rPr>
              <w:t>.</w:t>
            </w:r>
            <w:r w:rsidR="00DD4C05">
              <w:t xml:space="preserve"> If the individual fails to obtain a </w:t>
            </w:r>
            <w:r w:rsidR="00C00AC4">
              <w:t xml:space="preserve">certification </w:t>
            </w:r>
            <w:r w:rsidR="00F0141A">
              <w:t>by the above said date, the contractor must propose a replacement.</w:t>
            </w:r>
            <w:r w:rsidR="00DD4C05">
              <w:t xml:space="preserve"> </w:t>
            </w:r>
          </w:p>
        </w:tc>
      </w:tr>
      <w:tr w:rsidR="00537EB6" w:rsidRPr="00220B71" w14:paraId="18D5FB8A" w14:textId="77777777" w:rsidTr="00F478D3">
        <w:trPr>
          <w:cantSplit/>
          <w:trHeight w:val="305"/>
        </w:trPr>
        <w:tc>
          <w:tcPr>
            <w:tcW w:w="540" w:type="dxa"/>
          </w:tcPr>
          <w:p w14:paraId="437033E9" w14:textId="430AFE30" w:rsidR="00537EB6" w:rsidRPr="00220B71" w:rsidRDefault="00537EB6" w:rsidP="0067603C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1</w:t>
            </w:r>
            <w:r w:rsidR="0067603C">
              <w:rPr>
                <w:rFonts w:ascii="Franklin Gothic Medium" w:hAnsi="Franklin Gothic Medium"/>
              </w:rPr>
              <w:t>0</w:t>
            </w:r>
          </w:p>
        </w:tc>
        <w:tc>
          <w:tcPr>
            <w:tcW w:w="2857" w:type="dxa"/>
          </w:tcPr>
          <w:p w14:paraId="42843C33" w14:textId="2BE41737" w:rsidR="00537EB6" w:rsidRDefault="00537EB6" w:rsidP="00537EB6">
            <w:pPr>
              <w:pStyle w:val="Tabletext"/>
            </w:pPr>
            <w:r>
              <w:t>Discount offered</w:t>
            </w:r>
          </w:p>
        </w:tc>
        <w:tc>
          <w:tcPr>
            <w:tcW w:w="6071" w:type="dxa"/>
          </w:tcPr>
          <w:p w14:paraId="66064019" w14:textId="77777777" w:rsidR="00537EB6" w:rsidRPr="00220B71" w:rsidRDefault="00537EB6" w:rsidP="00537EB6">
            <w:pPr>
              <w:pStyle w:val="Tabletext"/>
            </w:pPr>
          </w:p>
        </w:tc>
      </w:tr>
      <w:tr w:rsidR="00537EB6" w:rsidRPr="00220B71" w14:paraId="64BF54F3" w14:textId="77777777" w:rsidTr="00F478D3">
        <w:trPr>
          <w:cantSplit/>
          <w:trHeight w:val="409"/>
        </w:trPr>
        <w:tc>
          <w:tcPr>
            <w:tcW w:w="540" w:type="dxa"/>
          </w:tcPr>
          <w:p w14:paraId="48F16793" w14:textId="65B76A39" w:rsidR="00537EB6" w:rsidRPr="00220B71" w:rsidRDefault="0067603C" w:rsidP="00537EB6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11</w:t>
            </w:r>
          </w:p>
        </w:tc>
        <w:tc>
          <w:tcPr>
            <w:tcW w:w="2857" w:type="dxa"/>
          </w:tcPr>
          <w:p w14:paraId="701F48A4" w14:textId="09B29665" w:rsidR="00537EB6" w:rsidRDefault="00EA2CBF" w:rsidP="00537EB6">
            <w:pPr>
              <w:pStyle w:val="Tabletext"/>
            </w:pPr>
            <w:r>
              <w:t>Contracting Officer (</w:t>
            </w:r>
            <w:r w:rsidR="00537EB6">
              <w:t>CO</w:t>
            </w:r>
            <w:r>
              <w:t>)</w:t>
            </w:r>
            <w:r w:rsidR="00537EB6">
              <w:t xml:space="preserve"> comment</w:t>
            </w:r>
          </w:p>
        </w:tc>
        <w:tc>
          <w:tcPr>
            <w:tcW w:w="6071" w:type="dxa"/>
          </w:tcPr>
          <w:p w14:paraId="7B32BE66" w14:textId="77777777" w:rsidR="00537EB6" w:rsidRPr="00220B71" w:rsidRDefault="00537EB6" w:rsidP="00537EB6">
            <w:pPr>
              <w:pStyle w:val="Tabletext"/>
            </w:pPr>
          </w:p>
        </w:tc>
      </w:tr>
      <w:tr w:rsidR="00220B71" w:rsidRPr="00220B71" w14:paraId="2D9F1907" w14:textId="77777777" w:rsidTr="00220B71">
        <w:trPr>
          <w:cantSplit/>
          <w:trHeight w:val="404"/>
        </w:trPr>
        <w:tc>
          <w:tcPr>
            <w:tcW w:w="9468" w:type="dxa"/>
            <w:gridSpan w:val="3"/>
            <w:vAlign w:val="center"/>
          </w:tcPr>
          <w:p w14:paraId="2D9F1906" w14:textId="77777777" w:rsidR="007638CE" w:rsidRPr="00220B71" w:rsidRDefault="007638CE" w:rsidP="00664784">
            <w:pPr>
              <w:pStyle w:val="Tabletext"/>
            </w:pPr>
            <w:r w:rsidRPr="00220B71">
              <w:t>Signatures</w:t>
            </w:r>
          </w:p>
        </w:tc>
      </w:tr>
      <w:tr w:rsidR="00220B71" w:rsidRPr="00220B71" w14:paraId="2D9F190C" w14:textId="77777777" w:rsidTr="00F478D3">
        <w:trPr>
          <w:cantSplit/>
          <w:trHeight w:val="411"/>
        </w:trPr>
        <w:tc>
          <w:tcPr>
            <w:tcW w:w="540" w:type="dxa"/>
          </w:tcPr>
          <w:p w14:paraId="2D9F1908" w14:textId="37A6447E" w:rsidR="00F40BE4" w:rsidRPr="00220B71" w:rsidRDefault="0067603C" w:rsidP="00664784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12</w:t>
            </w:r>
          </w:p>
        </w:tc>
        <w:tc>
          <w:tcPr>
            <w:tcW w:w="2857" w:type="dxa"/>
          </w:tcPr>
          <w:p w14:paraId="2D9F1909" w14:textId="09FEA460" w:rsidR="00F40BE4" w:rsidRPr="00220B71" w:rsidRDefault="0067603C" w:rsidP="00F40BE4">
            <w:pPr>
              <w:pStyle w:val="Tabletext"/>
            </w:pPr>
            <w:r>
              <w:t>Offeror</w:t>
            </w:r>
            <w:r w:rsidR="00F478D3">
              <w:t>/contractor</w:t>
            </w:r>
          </w:p>
          <w:p w14:paraId="2D9F190A" w14:textId="77777777" w:rsidR="00F41EA1" w:rsidRPr="00220B71" w:rsidRDefault="00F41EA1" w:rsidP="00F40BE4">
            <w:pPr>
              <w:pStyle w:val="Tabletext"/>
            </w:pPr>
          </w:p>
        </w:tc>
        <w:tc>
          <w:tcPr>
            <w:tcW w:w="6071" w:type="dxa"/>
          </w:tcPr>
          <w:p w14:paraId="2D9F190B" w14:textId="6F2E71FD" w:rsidR="00F40BE4" w:rsidRPr="00220B71" w:rsidRDefault="001D5B45" w:rsidP="00664784">
            <w:pPr>
              <w:pStyle w:val="Tabletext"/>
            </w:pPr>
            <w:r w:rsidRPr="001D5B45">
              <w:t>Name:                                                Signature:</w:t>
            </w:r>
          </w:p>
        </w:tc>
      </w:tr>
      <w:tr w:rsidR="00220B71" w:rsidRPr="00220B71" w14:paraId="2D9F1910" w14:textId="77777777" w:rsidTr="00F478D3">
        <w:trPr>
          <w:cantSplit/>
          <w:trHeight w:val="41"/>
        </w:trPr>
        <w:tc>
          <w:tcPr>
            <w:tcW w:w="540" w:type="dxa"/>
          </w:tcPr>
          <w:p w14:paraId="2D9F190D" w14:textId="6D1FD6C4" w:rsidR="00F40BE4" w:rsidRPr="00220B71" w:rsidRDefault="0067603C" w:rsidP="00664784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13</w:t>
            </w:r>
          </w:p>
        </w:tc>
        <w:tc>
          <w:tcPr>
            <w:tcW w:w="2857" w:type="dxa"/>
          </w:tcPr>
          <w:p w14:paraId="10C02ACA" w14:textId="6FD60A61" w:rsidR="00F40BE4" w:rsidRDefault="0067603C" w:rsidP="0067603C">
            <w:pPr>
              <w:pStyle w:val="Tabletext"/>
            </w:pPr>
            <w:r>
              <w:t>COR</w:t>
            </w:r>
            <w:r w:rsidR="00F23380">
              <w:t xml:space="preserve"> or </w:t>
            </w:r>
            <w:r w:rsidR="00EA2CBF">
              <w:t>Program Management Office (</w:t>
            </w:r>
            <w:r w:rsidR="00F23380">
              <w:t>PMO</w:t>
            </w:r>
            <w:r w:rsidR="00EA2CBF">
              <w:t>)</w:t>
            </w:r>
          </w:p>
          <w:p w14:paraId="2D9F190E" w14:textId="798F7D20" w:rsidR="0067603C" w:rsidRPr="00220B71" w:rsidRDefault="0067603C" w:rsidP="0067603C">
            <w:pPr>
              <w:pStyle w:val="Tabletext"/>
            </w:pPr>
          </w:p>
        </w:tc>
        <w:tc>
          <w:tcPr>
            <w:tcW w:w="6071" w:type="dxa"/>
          </w:tcPr>
          <w:p w14:paraId="2D9F190F" w14:textId="33A30ECF" w:rsidR="00F40BE4" w:rsidRPr="00220B71" w:rsidRDefault="001D5B45" w:rsidP="00664784">
            <w:pPr>
              <w:pStyle w:val="Tabletext"/>
            </w:pPr>
            <w:r w:rsidRPr="001D5B45">
              <w:t>Name:                                                Signature:</w:t>
            </w:r>
          </w:p>
        </w:tc>
      </w:tr>
      <w:tr w:rsidR="00220B71" w:rsidRPr="00220B71" w14:paraId="2D9F1915" w14:textId="77777777" w:rsidTr="00F478D3">
        <w:trPr>
          <w:cantSplit/>
          <w:trHeight w:val="60"/>
        </w:trPr>
        <w:tc>
          <w:tcPr>
            <w:tcW w:w="540" w:type="dxa"/>
          </w:tcPr>
          <w:p w14:paraId="2D9F1911" w14:textId="4C290423" w:rsidR="00F40BE4" w:rsidRPr="00220B71" w:rsidRDefault="0067603C" w:rsidP="00664784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14</w:t>
            </w:r>
          </w:p>
        </w:tc>
        <w:tc>
          <w:tcPr>
            <w:tcW w:w="2857" w:type="dxa"/>
          </w:tcPr>
          <w:p w14:paraId="2D9F1912" w14:textId="71392536" w:rsidR="00F40BE4" w:rsidRPr="00220B71" w:rsidRDefault="00F40BE4" w:rsidP="00F40BE4">
            <w:pPr>
              <w:pStyle w:val="Tabletext"/>
            </w:pPr>
            <w:r w:rsidRPr="00220B71">
              <w:t>eFAST COR</w:t>
            </w:r>
            <w:r w:rsidR="00EA2CBF">
              <w:t xml:space="preserve"> or Technical Liaison (TL)</w:t>
            </w:r>
          </w:p>
          <w:p w14:paraId="2D9F1913" w14:textId="77777777" w:rsidR="00F41EA1" w:rsidRPr="00220B71" w:rsidRDefault="00F41EA1" w:rsidP="00F40BE4">
            <w:pPr>
              <w:pStyle w:val="Tabletext"/>
            </w:pPr>
          </w:p>
        </w:tc>
        <w:tc>
          <w:tcPr>
            <w:tcW w:w="6071" w:type="dxa"/>
          </w:tcPr>
          <w:p w14:paraId="2D9F1914" w14:textId="202064FF" w:rsidR="00F40BE4" w:rsidRPr="00220B71" w:rsidRDefault="001D5B45" w:rsidP="00664784">
            <w:pPr>
              <w:pStyle w:val="Tabletext"/>
            </w:pPr>
            <w:r w:rsidRPr="001D5B45">
              <w:t>Name:                                                Signature:</w:t>
            </w:r>
          </w:p>
        </w:tc>
      </w:tr>
      <w:tr w:rsidR="00220B71" w:rsidRPr="00220B71" w14:paraId="2D9F191A" w14:textId="77777777" w:rsidTr="00F478D3">
        <w:trPr>
          <w:cantSplit/>
          <w:trHeight w:val="411"/>
        </w:trPr>
        <w:tc>
          <w:tcPr>
            <w:tcW w:w="540" w:type="dxa"/>
          </w:tcPr>
          <w:p w14:paraId="2D9F1916" w14:textId="4B3B8F24" w:rsidR="00F40BE4" w:rsidRPr="00220B71" w:rsidRDefault="0067603C" w:rsidP="00664784">
            <w:pPr>
              <w:pStyle w:val="Tabletext"/>
              <w:jc w:val="center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</w:rPr>
              <w:t>15</w:t>
            </w:r>
          </w:p>
        </w:tc>
        <w:tc>
          <w:tcPr>
            <w:tcW w:w="2857" w:type="dxa"/>
          </w:tcPr>
          <w:p w14:paraId="2D9F1917" w14:textId="578A6C09" w:rsidR="00F40BE4" w:rsidRPr="00220B71" w:rsidRDefault="000A0A0F" w:rsidP="00F40BE4">
            <w:pPr>
              <w:pStyle w:val="Tabletext"/>
            </w:pPr>
            <w:r>
              <w:t>CO</w:t>
            </w:r>
          </w:p>
          <w:p w14:paraId="2D9F1918" w14:textId="77777777" w:rsidR="00F41EA1" w:rsidRPr="00220B71" w:rsidRDefault="00F41EA1" w:rsidP="00F40BE4">
            <w:pPr>
              <w:pStyle w:val="Tabletext"/>
            </w:pPr>
          </w:p>
        </w:tc>
        <w:tc>
          <w:tcPr>
            <w:tcW w:w="6071" w:type="dxa"/>
          </w:tcPr>
          <w:p w14:paraId="2D9F1919" w14:textId="129A090B" w:rsidR="00F40BE4" w:rsidRPr="00220B71" w:rsidRDefault="001D5B45" w:rsidP="00664784">
            <w:pPr>
              <w:pStyle w:val="Tabletext"/>
            </w:pPr>
            <w:r w:rsidRPr="001D5B45">
              <w:t>Name:                                                Signature:</w:t>
            </w:r>
          </w:p>
        </w:tc>
      </w:tr>
    </w:tbl>
    <w:p w14:paraId="2D9F191B" w14:textId="77777777" w:rsidR="00195DDD" w:rsidRDefault="00195DDD" w:rsidP="00195DDD"/>
    <w:p w14:paraId="2D9F191C" w14:textId="77777777" w:rsidR="001713C5" w:rsidRDefault="001713C5" w:rsidP="001713C5"/>
    <w:p w14:paraId="2D9F191D" w14:textId="2451794F" w:rsidR="001D5B45" w:rsidRDefault="001D5B45" w:rsidP="001713C5"/>
    <w:p w14:paraId="23AA942B" w14:textId="3F34F8E9" w:rsidR="001D5B45" w:rsidRDefault="001D5B45" w:rsidP="001D5B45"/>
    <w:p w14:paraId="607A5F04" w14:textId="74203BAC" w:rsidR="00881B5E" w:rsidRDefault="00881B5E" w:rsidP="00EA2CBF">
      <w:pPr>
        <w:tabs>
          <w:tab w:val="left" w:pos="1176"/>
        </w:tabs>
      </w:pPr>
    </w:p>
    <w:p w14:paraId="2D9F191E" w14:textId="74684DB7" w:rsidR="00A870B2" w:rsidRPr="00220B71" w:rsidRDefault="00A870B2" w:rsidP="00A870B2">
      <w:pPr>
        <w:pStyle w:val="Title"/>
        <w:rPr>
          <w:color w:val="auto"/>
        </w:rPr>
      </w:pPr>
      <w:r w:rsidRPr="00220B71">
        <w:rPr>
          <w:color w:val="auto"/>
        </w:rPr>
        <w:t xml:space="preserve">Instructions </w:t>
      </w:r>
    </w:p>
    <w:p w14:paraId="2D9F191F" w14:textId="539E30F3" w:rsidR="0055070A" w:rsidRPr="00F82EF0" w:rsidRDefault="00CD7018" w:rsidP="00D364DD">
      <w:pPr>
        <w:rPr>
          <w:sz w:val="20"/>
          <w:szCs w:val="20"/>
        </w:rPr>
      </w:pPr>
      <w:r w:rsidRPr="00F82EF0">
        <w:rPr>
          <w:sz w:val="20"/>
          <w:szCs w:val="20"/>
        </w:rPr>
        <w:t xml:space="preserve">This form </w:t>
      </w:r>
      <w:r w:rsidR="00D364DD" w:rsidRPr="00F82EF0">
        <w:rPr>
          <w:sz w:val="20"/>
          <w:szCs w:val="20"/>
        </w:rPr>
        <w:t>document</w:t>
      </w:r>
      <w:r w:rsidR="00EE579C" w:rsidRPr="00F82EF0">
        <w:rPr>
          <w:sz w:val="20"/>
          <w:szCs w:val="20"/>
        </w:rPr>
        <w:t>s</w:t>
      </w:r>
      <w:r w:rsidR="00D364DD" w:rsidRPr="00F82EF0">
        <w:rPr>
          <w:sz w:val="20"/>
          <w:szCs w:val="20"/>
        </w:rPr>
        <w:t xml:space="preserve"> waiver requests for </w:t>
      </w:r>
      <w:r w:rsidR="006C0AFB" w:rsidRPr="00F82EF0">
        <w:rPr>
          <w:sz w:val="20"/>
          <w:szCs w:val="20"/>
        </w:rPr>
        <w:t xml:space="preserve">candidates </w:t>
      </w:r>
      <w:r w:rsidR="00D364DD" w:rsidRPr="00F82EF0">
        <w:rPr>
          <w:sz w:val="20"/>
          <w:szCs w:val="20"/>
        </w:rPr>
        <w:t xml:space="preserve">who do not meet the </w:t>
      </w:r>
      <w:r w:rsidR="00574F5D" w:rsidRPr="00F82EF0">
        <w:rPr>
          <w:sz w:val="20"/>
          <w:szCs w:val="20"/>
        </w:rPr>
        <w:t>Screening Information Request (</w:t>
      </w:r>
      <w:r w:rsidR="006C0AFB" w:rsidRPr="00F82EF0">
        <w:rPr>
          <w:sz w:val="20"/>
          <w:szCs w:val="20"/>
        </w:rPr>
        <w:t>SIR</w:t>
      </w:r>
      <w:r w:rsidR="00574F5D" w:rsidRPr="00F82EF0">
        <w:rPr>
          <w:sz w:val="20"/>
          <w:szCs w:val="20"/>
        </w:rPr>
        <w:t>)</w:t>
      </w:r>
      <w:r w:rsidR="00D364DD" w:rsidRPr="00F82EF0">
        <w:rPr>
          <w:sz w:val="20"/>
          <w:szCs w:val="20"/>
        </w:rPr>
        <w:t xml:space="preserve"> requirements of the eFAST </w:t>
      </w:r>
      <w:r w:rsidR="00972903" w:rsidRPr="00F82EF0">
        <w:rPr>
          <w:sz w:val="20"/>
          <w:szCs w:val="20"/>
        </w:rPr>
        <w:t>contract line Item (</w:t>
      </w:r>
      <w:r w:rsidR="00D364DD" w:rsidRPr="00F82EF0">
        <w:rPr>
          <w:sz w:val="20"/>
          <w:szCs w:val="20"/>
        </w:rPr>
        <w:t>CLIN</w:t>
      </w:r>
      <w:r w:rsidR="00972903" w:rsidRPr="00F82EF0">
        <w:rPr>
          <w:sz w:val="20"/>
          <w:szCs w:val="20"/>
        </w:rPr>
        <w:t>)</w:t>
      </w:r>
      <w:r w:rsidR="00D364DD" w:rsidRPr="00F82EF0">
        <w:rPr>
          <w:sz w:val="20"/>
          <w:szCs w:val="20"/>
        </w:rPr>
        <w:t xml:space="preserve"> </w:t>
      </w:r>
      <w:r w:rsidR="00643670" w:rsidRPr="00F82EF0">
        <w:rPr>
          <w:sz w:val="20"/>
          <w:szCs w:val="20"/>
        </w:rPr>
        <w:t>l</w:t>
      </w:r>
      <w:r w:rsidR="00D364DD" w:rsidRPr="00F82EF0">
        <w:rPr>
          <w:sz w:val="20"/>
          <w:szCs w:val="20"/>
        </w:rPr>
        <w:t xml:space="preserve">abor </w:t>
      </w:r>
      <w:r w:rsidR="00643670" w:rsidRPr="00F82EF0">
        <w:rPr>
          <w:sz w:val="20"/>
          <w:szCs w:val="20"/>
        </w:rPr>
        <w:t>c</w:t>
      </w:r>
      <w:r w:rsidR="006C0AFB" w:rsidRPr="00F82EF0">
        <w:rPr>
          <w:sz w:val="20"/>
          <w:szCs w:val="20"/>
        </w:rPr>
        <w:t>ategories.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8460"/>
      </w:tblGrid>
      <w:tr w:rsidR="00220B71" w:rsidRPr="00220B71" w14:paraId="2D9F1922" w14:textId="77777777" w:rsidTr="00220B71">
        <w:trPr>
          <w:cantSplit/>
          <w:trHeight w:val="404"/>
        </w:trPr>
        <w:tc>
          <w:tcPr>
            <w:tcW w:w="990" w:type="dxa"/>
            <w:vAlign w:val="center"/>
          </w:tcPr>
          <w:p w14:paraId="2D9F1920" w14:textId="77777777" w:rsidR="00EC7B84" w:rsidRPr="00220B71" w:rsidRDefault="00BA7259" w:rsidP="00EC7B84">
            <w:pPr>
              <w:pStyle w:val="Tableheading1"/>
              <w:rPr>
                <w:color w:val="auto"/>
              </w:rPr>
            </w:pPr>
            <w:r w:rsidRPr="00220B71">
              <w:rPr>
                <w:color w:val="auto"/>
              </w:rPr>
              <w:t>Section</w:t>
            </w:r>
          </w:p>
        </w:tc>
        <w:tc>
          <w:tcPr>
            <w:tcW w:w="8460" w:type="dxa"/>
            <w:vAlign w:val="center"/>
          </w:tcPr>
          <w:p w14:paraId="2D9F1921" w14:textId="77777777" w:rsidR="00EC7B84" w:rsidRPr="00220B71" w:rsidRDefault="00EC7B84" w:rsidP="00EC7B84">
            <w:pPr>
              <w:pStyle w:val="Tableheading1"/>
              <w:rPr>
                <w:color w:val="auto"/>
              </w:rPr>
            </w:pPr>
            <w:r w:rsidRPr="00220B71">
              <w:rPr>
                <w:color w:val="auto"/>
              </w:rPr>
              <w:t>Instructions</w:t>
            </w:r>
          </w:p>
        </w:tc>
      </w:tr>
      <w:tr w:rsidR="00EC7B84" w14:paraId="2D9F1925" w14:textId="77777777" w:rsidTr="00E773CE">
        <w:tblPrEx>
          <w:tblCellMar>
            <w:top w:w="29" w:type="dxa"/>
            <w:left w:w="72" w:type="dxa"/>
            <w:bottom w:w="29" w:type="dxa"/>
            <w:right w:w="72" w:type="dxa"/>
          </w:tblCellMar>
        </w:tblPrEx>
        <w:trPr>
          <w:cantSplit/>
          <w:trHeight w:val="321"/>
        </w:trPr>
        <w:tc>
          <w:tcPr>
            <w:tcW w:w="990" w:type="dxa"/>
          </w:tcPr>
          <w:p w14:paraId="2D9F1923" w14:textId="7385DDC4" w:rsidR="00EC7B84" w:rsidRPr="00220B71" w:rsidRDefault="0067603C" w:rsidP="0055070A">
            <w:pPr>
              <w:pStyle w:val="Tableheading1"/>
              <w:rPr>
                <w:color w:val="auto"/>
              </w:rPr>
            </w:pPr>
            <w:r>
              <w:rPr>
                <w:color w:val="auto"/>
              </w:rPr>
              <w:t>1-7</w:t>
            </w:r>
          </w:p>
        </w:tc>
        <w:tc>
          <w:tcPr>
            <w:tcW w:w="8460" w:type="dxa"/>
          </w:tcPr>
          <w:p w14:paraId="2D9F1924" w14:textId="4BCE3CF8" w:rsidR="00EC7B84" w:rsidRPr="00D66F42" w:rsidRDefault="00EC7B84" w:rsidP="00E773CE">
            <w:pPr>
              <w:pStyle w:val="Tabletext"/>
            </w:pPr>
            <w:r>
              <w:t xml:space="preserve">The </w:t>
            </w:r>
            <w:r w:rsidR="00E773CE">
              <w:t>offe</w:t>
            </w:r>
            <w:r w:rsidR="007D1327">
              <w:t>r</w:t>
            </w:r>
            <w:r w:rsidR="00E773CE">
              <w:t>or</w:t>
            </w:r>
            <w:r w:rsidR="004131AF">
              <w:t>/contractor</w:t>
            </w:r>
            <w:r w:rsidR="00E773CE">
              <w:t xml:space="preserve"> </w:t>
            </w:r>
            <w:r>
              <w:t xml:space="preserve">must complete these </w:t>
            </w:r>
            <w:r w:rsidR="00BA7259">
              <w:t>sections</w:t>
            </w:r>
            <w:r>
              <w:t>.</w:t>
            </w:r>
            <w:r w:rsidR="001240FA">
              <w:t xml:space="preserve"> </w:t>
            </w:r>
          </w:p>
        </w:tc>
      </w:tr>
      <w:tr w:rsidR="004F58D1" w14:paraId="2D9F192A" w14:textId="77777777" w:rsidTr="00220B71">
        <w:tblPrEx>
          <w:tblCellMar>
            <w:top w:w="29" w:type="dxa"/>
            <w:left w:w="72" w:type="dxa"/>
            <w:bottom w:w="29" w:type="dxa"/>
            <w:right w:w="72" w:type="dxa"/>
          </w:tblCellMar>
        </w:tblPrEx>
        <w:trPr>
          <w:cantSplit/>
          <w:trHeight w:val="41"/>
        </w:trPr>
        <w:tc>
          <w:tcPr>
            <w:tcW w:w="990" w:type="dxa"/>
          </w:tcPr>
          <w:p w14:paraId="2D9F1926" w14:textId="3700645C" w:rsidR="004F58D1" w:rsidRPr="00220B71" w:rsidRDefault="0067603C" w:rsidP="004F58D1">
            <w:pPr>
              <w:pStyle w:val="Tableheading1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8460" w:type="dxa"/>
          </w:tcPr>
          <w:p w14:paraId="2D9F1929" w14:textId="2E97D7A7" w:rsidR="004F58D1" w:rsidRPr="00EC7B84" w:rsidRDefault="004F58D1" w:rsidP="00A4220B">
            <w:pPr>
              <w:pStyle w:val="Tabletext"/>
              <w:rPr>
                <w:i/>
              </w:rPr>
            </w:pPr>
            <w:r w:rsidRPr="00EC7B84">
              <w:t xml:space="preserve">The Analysis of Non-Compliance is the focus of the request. </w:t>
            </w:r>
            <w:r>
              <w:t xml:space="preserve">The rationale and analysis of </w:t>
            </w:r>
            <w:r w:rsidR="009C2C00">
              <w:t>8</w:t>
            </w:r>
            <w:r>
              <w:t xml:space="preserve"> and </w:t>
            </w:r>
            <w:r w:rsidR="009C2C00">
              <w:t>9</w:t>
            </w:r>
            <w:r>
              <w:t xml:space="preserve"> are the heart of the waiver. </w:t>
            </w:r>
            <w:r w:rsidR="00A4220B">
              <w:t>The offeror</w:t>
            </w:r>
            <w:r w:rsidRPr="00EC7B84">
              <w:t xml:space="preserve"> must discuss degree equivalence (</w:t>
            </w:r>
            <w:r>
              <w:t xml:space="preserve">for example </w:t>
            </w:r>
            <w:r w:rsidRPr="00EC7B84">
              <w:t>relevant but not perfectly matching experience), quantity</w:t>
            </w:r>
            <w:r>
              <w:t xml:space="preserve"> and quality </w:t>
            </w:r>
            <w:r w:rsidRPr="00EC7B84">
              <w:t>of experience, a</w:t>
            </w:r>
            <w:r>
              <w:t xml:space="preserve">nd cost. The </w:t>
            </w:r>
            <w:r w:rsidR="00A4220B">
              <w:t>offeror</w:t>
            </w:r>
            <w:r>
              <w:t xml:space="preserve"> must</w:t>
            </w:r>
            <w:r w:rsidRPr="00EC7B84">
              <w:t xml:space="preserve"> provide a rationale that supports the request. If the waiver is for a non-United States degree, the </w:t>
            </w:r>
            <w:r w:rsidR="00A4220B">
              <w:t>offeror</w:t>
            </w:r>
            <w:r w:rsidRPr="00EC7B84">
              <w:t xml:space="preserve"> is expected to research and name the certifying body for the university and provide a brief, analytic comparison.</w:t>
            </w:r>
          </w:p>
        </w:tc>
      </w:tr>
      <w:tr w:rsidR="004F58D1" w14:paraId="2D9F192D" w14:textId="77777777" w:rsidTr="00220B71">
        <w:tblPrEx>
          <w:tblCellMar>
            <w:top w:w="29" w:type="dxa"/>
            <w:left w:w="72" w:type="dxa"/>
            <w:bottom w:w="29" w:type="dxa"/>
            <w:right w:w="72" w:type="dxa"/>
          </w:tblCellMar>
        </w:tblPrEx>
        <w:trPr>
          <w:cantSplit/>
          <w:trHeight w:val="41"/>
        </w:trPr>
        <w:tc>
          <w:tcPr>
            <w:tcW w:w="990" w:type="dxa"/>
          </w:tcPr>
          <w:p w14:paraId="2D9F192B" w14:textId="1742F8BB" w:rsidR="004F58D1" w:rsidRPr="00220B71" w:rsidRDefault="0067603C" w:rsidP="004F58D1">
            <w:pPr>
              <w:pStyle w:val="Tableheading1"/>
              <w:rPr>
                <w:color w:val="auto"/>
              </w:rPr>
            </w:pPr>
            <w:r>
              <w:rPr>
                <w:color w:val="auto"/>
              </w:rPr>
              <w:t>9</w:t>
            </w:r>
            <w:r w:rsidR="004F58D1" w:rsidRPr="00220B71">
              <w:rPr>
                <w:color w:val="auto"/>
              </w:rPr>
              <w:t>a-</w:t>
            </w:r>
            <w:r w:rsidR="00A108A3">
              <w:rPr>
                <w:color w:val="auto"/>
              </w:rPr>
              <w:t>d</w:t>
            </w:r>
          </w:p>
        </w:tc>
        <w:tc>
          <w:tcPr>
            <w:tcW w:w="8460" w:type="dxa"/>
          </w:tcPr>
          <w:p w14:paraId="2D9F192C" w14:textId="33EE2A86" w:rsidR="004F58D1" w:rsidRPr="00EC7B84" w:rsidRDefault="004F58D1" w:rsidP="00A4220B">
            <w:pPr>
              <w:pStyle w:val="Tabletext"/>
            </w:pPr>
            <w:r>
              <w:t xml:space="preserve">The </w:t>
            </w:r>
            <w:r w:rsidR="00EF06E0">
              <w:t>offeror</w:t>
            </w:r>
            <w:r w:rsidR="004131AF">
              <w:t>/contractor</w:t>
            </w:r>
            <w:r w:rsidR="00EF06E0">
              <w:t xml:space="preserve">, </w:t>
            </w:r>
            <w:r>
              <w:t xml:space="preserve">COR </w:t>
            </w:r>
            <w:r w:rsidR="00EF06E0">
              <w:t>and eFAST COR, e</w:t>
            </w:r>
            <w:r w:rsidR="00BD4613">
              <w:t>ach have</w:t>
            </w:r>
            <w:r>
              <w:t xml:space="preserve"> a role in supporting or arguing against the offered waiver, and may offer modifications to </w:t>
            </w:r>
            <w:r w:rsidRPr="00EC7B84">
              <w:t xml:space="preserve">the </w:t>
            </w:r>
            <w:r>
              <w:t xml:space="preserve">rationale and may include </w:t>
            </w:r>
            <w:r w:rsidRPr="00EC7B84">
              <w:t>operational, quality, cost</w:t>
            </w:r>
            <w:r>
              <w:t>,</w:t>
            </w:r>
            <w:r w:rsidRPr="00EC7B84">
              <w:t xml:space="preserve"> and </w:t>
            </w:r>
            <w:r w:rsidR="00A4220B">
              <w:t>schedule risks.</w:t>
            </w:r>
          </w:p>
        </w:tc>
      </w:tr>
      <w:tr w:rsidR="004F58D1" w14:paraId="7BC2F91F" w14:textId="77777777" w:rsidTr="00220B71">
        <w:tblPrEx>
          <w:tblCellMar>
            <w:top w:w="29" w:type="dxa"/>
            <w:left w:w="72" w:type="dxa"/>
            <w:bottom w:w="29" w:type="dxa"/>
            <w:right w:w="72" w:type="dxa"/>
          </w:tblCellMar>
        </w:tblPrEx>
        <w:trPr>
          <w:cantSplit/>
          <w:trHeight w:val="60"/>
        </w:trPr>
        <w:tc>
          <w:tcPr>
            <w:tcW w:w="990" w:type="dxa"/>
          </w:tcPr>
          <w:p w14:paraId="0219633F" w14:textId="6C97C717" w:rsidR="004F58D1" w:rsidRDefault="0067603C" w:rsidP="004F58D1">
            <w:pPr>
              <w:pStyle w:val="Tableheading1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8460" w:type="dxa"/>
          </w:tcPr>
          <w:p w14:paraId="23011658" w14:textId="20554768" w:rsidR="004F58D1" w:rsidRDefault="007950E1" w:rsidP="009C2C00">
            <w:pPr>
              <w:pStyle w:val="Tabletext"/>
            </w:pPr>
            <w:r>
              <w:t>T</w:t>
            </w:r>
            <w:r w:rsidRPr="005E25AA">
              <w:t xml:space="preserve">he </w:t>
            </w:r>
            <w:r>
              <w:t>offeror</w:t>
            </w:r>
            <w:r w:rsidR="00905DF3">
              <w:t>/contractor</w:t>
            </w:r>
            <w:r w:rsidRPr="005E25AA">
              <w:t xml:space="preserve"> </w:t>
            </w:r>
            <w:r>
              <w:t>must</w:t>
            </w:r>
            <w:r w:rsidRPr="005E25AA">
              <w:t xml:space="preserve"> offer a consideration when submitting a waiver request. The </w:t>
            </w:r>
            <w:r>
              <w:t>offeror</w:t>
            </w:r>
            <w:r w:rsidR="00905DF3">
              <w:t>/contractor</w:t>
            </w:r>
            <w:r w:rsidRPr="005E25AA">
              <w:t xml:space="preserve"> may simply state that a discount will be o</w:t>
            </w:r>
            <w:r>
              <w:t xml:space="preserve">ffered and provide the details in separate correspondence </w:t>
            </w:r>
            <w:r w:rsidRPr="005E25AA">
              <w:t>only</w:t>
            </w:r>
            <w:r>
              <w:t xml:space="preserve"> to</w:t>
            </w:r>
            <w:r w:rsidRPr="005E25AA">
              <w:t xml:space="preserve"> the </w:t>
            </w:r>
            <w:r>
              <w:t>CO</w:t>
            </w:r>
            <w:r w:rsidRPr="005E25AA">
              <w:t>.</w:t>
            </w:r>
          </w:p>
        </w:tc>
      </w:tr>
      <w:tr w:rsidR="004F58D1" w14:paraId="1113191F" w14:textId="77777777" w:rsidTr="00220B71">
        <w:tblPrEx>
          <w:tblCellMar>
            <w:top w:w="29" w:type="dxa"/>
            <w:left w:w="72" w:type="dxa"/>
            <w:bottom w:w="29" w:type="dxa"/>
            <w:right w:w="72" w:type="dxa"/>
          </w:tblCellMar>
        </w:tblPrEx>
        <w:trPr>
          <w:cantSplit/>
          <w:trHeight w:val="60"/>
        </w:trPr>
        <w:tc>
          <w:tcPr>
            <w:tcW w:w="990" w:type="dxa"/>
          </w:tcPr>
          <w:p w14:paraId="1B4FAC33" w14:textId="4236D58A" w:rsidR="004F58D1" w:rsidRDefault="0067603C" w:rsidP="004F58D1">
            <w:pPr>
              <w:pStyle w:val="Tableheading1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8460" w:type="dxa"/>
          </w:tcPr>
          <w:p w14:paraId="5A8DE83C" w14:textId="59F2BB71" w:rsidR="004F58D1" w:rsidRDefault="004F58D1" w:rsidP="004F58D1">
            <w:pPr>
              <w:pStyle w:val="Tabletext"/>
            </w:pPr>
            <w:r>
              <w:t>CO’s comment, if necessary</w:t>
            </w:r>
          </w:p>
        </w:tc>
      </w:tr>
      <w:tr w:rsidR="004F58D1" w14:paraId="2D9F1930" w14:textId="77777777" w:rsidTr="00220B71">
        <w:tblPrEx>
          <w:tblCellMar>
            <w:top w:w="29" w:type="dxa"/>
            <w:left w:w="72" w:type="dxa"/>
            <w:bottom w:w="29" w:type="dxa"/>
            <w:right w:w="72" w:type="dxa"/>
          </w:tblCellMar>
        </w:tblPrEx>
        <w:trPr>
          <w:cantSplit/>
          <w:trHeight w:val="60"/>
        </w:trPr>
        <w:tc>
          <w:tcPr>
            <w:tcW w:w="990" w:type="dxa"/>
          </w:tcPr>
          <w:p w14:paraId="2D9F192E" w14:textId="00B65D72" w:rsidR="004F58D1" w:rsidRPr="00220B71" w:rsidRDefault="0067603C" w:rsidP="004F58D1">
            <w:pPr>
              <w:pStyle w:val="Tableheading1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8460" w:type="dxa"/>
          </w:tcPr>
          <w:p w14:paraId="2D9F192F" w14:textId="41D73CDF" w:rsidR="004F58D1" w:rsidRDefault="004F58D1" w:rsidP="0067603C">
            <w:pPr>
              <w:pStyle w:val="Tabletext"/>
            </w:pPr>
            <w:r>
              <w:t>S</w:t>
            </w:r>
            <w:r w:rsidRPr="00216BC8">
              <w:t xml:space="preserve">ignature of </w:t>
            </w:r>
            <w:r>
              <w:t xml:space="preserve">the </w:t>
            </w:r>
            <w:r w:rsidR="0067603C">
              <w:t>offe</w:t>
            </w:r>
            <w:r w:rsidR="00175628">
              <w:t>r</w:t>
            </w:r>
            <w:r w:rsidR="0067603C">
              <w:t>or</w:t>
            </w:r>
            <w:r w:rsidR="004131AF">
              <w:t>/contractor</w:t>
            </w:r>
            <w:r>
              <w:t xml:space="preserve"> – To the Waiver Agreement</w:t>
            </w:r>
          </w:p>
        </w:tc>
      </w:tr>
      <w:tr w:rsidR="004F58D1" w14:paraId="3D89FC28" w14:textId="77777777" w:rsidTr="00220B71">
        <w:tblPrEx>
          <w:tblCellMar>
            <w:top w:w="29" w:type="dxa"/>
            <w:left w:w="72" w:type="dxa"/>
            <w:bottom w:w="29" w:type="dxa"/>
            <w:right w:w="72" w:type="dxa"/>
          </w:tblCellMar>
        </w:tblPrEx>
        <w:trPr>
          <w:cantSplit/>
          <w:trHeight w:val="60"/>
        </w:trPr>
        <w:tc>
          <w:tcPr>
            <w:tcW w:w="990" w:type="dxa"/>
          </w:tcPr>
          <w:p w14:paraId="7D282E75" w14:textId="1450BEDD" w:rsidR="004F58D1" w:rsidRDefault="0067603C" w:rsidP="004F58D1">
            <w:pPr>
              <w:pStyle w:val="Tableheading1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tcPr>
            <w:tcW w:w="8460" w:type="dxa"/>
          </w:tcPr>
          <w:p w14:paraId="098B3C03" w14:textId="2D45A142" w:rsidR="004F58D1" w:rsidRDefault="004F58D1" w:rsidP="004F58D1">
            <w:pPr>
              <w:pStyle w:val="Tabletext"/>
            </w:pPr>
            <w:r>
              <w:t>S</w:t>
            </w:r>
            <w:r w:rsidRPr="00216BC8">
              <w:t>ignature of the</w:t>
            </w:r>
            <w:r w:rsidR="00574F5D">
              <w:t xml:space="preserve"> COR or PMO</w:t>
            </w:r>
            <w:r>
              <w:t xml:space="preserve"> </w:t>
            </w:r>
            <w:r w:rsidR="00F1130E">
              <w:t>–</w:t>
            </w:r>
            <w:r>
              <w:t xml:space="preserve"> Advisory</w:t>
            </w:r>
          </w:p>
        </w:tc>
      </w:tr>
      <w:tr w:rsidR="004F58D1" w14:paraId="56BC614A" w14:textId="77777777" w:rsidTr="00220B71">
        <w:tblPrEx>
          <w:tblCellMar>
            <w:top w:w="29" w:type="dxa"/>
            <w:left w:w="72" w:type="dxa"/>
            <w:bottom w:w="29" w:type="dxa"/>
            <w:right w:w="72" w:type="dxa"/>
          </w:tblCellMar>
        </w:tblPrEx>
        <w:trPr>
          <w:cantSplit/>
          <w:trHeight w:val="60"/>
        </w:trPr>
        <w:tc>
          <w:tcPr>
            <w:tcW w:w="990" w:type="dxa"/>
          </w:tcPr>
          <w:p w14:paraId="46A7A5B9" w14:textId="5A6DF0F1" w:rsidR="004F58D1" w:rsidRDefault="0067603C" w:rsidP="004F58D1">
            <w:pPr>
              <w:pStyle w:val="Tableheading1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8460" w:type="dxa"/>
          </w:tcPr>
          <w:p w14:paraId="288D7B35" w14:textId="520DED42" w:rsidR="004F58D1" w:rsidRDefault="004F58D1" w:rsidP="004F58D1">
            <w:pPr>
              <w:pStyle w:val="Tabletext"/>
            </w:pPr>
            <w:r w:rsidRPr="004F58D1">
              <w:t xml:space="preserve">Signature of the </w:t>
            </w:r>
            <w:r w:rsidR="009818E9">
              <w:t xml:space="preserve">eFAST </w:t>
            </w:r>
            <w:r w:rsidRPr="004F58D1">
              <w:t>COR</w:t>
            </w:r>
            <w:r w:rsidR="00574F5D">
              <w:t xml:space="preserve"> or TL </w:t>
            </w:r>
            <w:r w:rsidRPr="004F58D1">
              <w:t>– Advisory</w:t>
            </w:r>
          </w:p>
        </w:tc>
      </w:tr>
      <w:tr w:rsidR="004F58D1" w14:paraId="2D9F1939" w14:textId="77777777" w:rsidTr="00220B71">
        <w:tblPrEx>
          <w:tblCellMar>
            <w:top w:w="29" w:type="dxa"/>
            <w:left w:w="72" w:type="dxa"/>
            <w:bottom w:w="29" w:type="dxa"/>
            <w:right w:w="72" w:type="dxa"/>
          </w:tblCellMar>
        </w:tblPrEx>
        <w:trPr>
          <w:cantSplit/>
          <w:trHeight w:val="60"/>
        </w:trPr>
        <w:tc>
          <w:tcPr>
            <w:tcW w:w="990" w:type="dxa"/>
          </w:tcPr>
          <w:p w14:paraId="2D9F1937" w14:textId="60DAAE96" w:rsidR="004F58D1" w:rsidRPr="00220B71" w:rsidRDefault="0067603C" w:rsidP="004F58D1">
            <w:pPr>
              <w:pStyle w:val="Tableheading1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8460" w:type="dxa"/>
          </w:tcPr>
          <w:p w14:paraId="2D9F1938" w14:textId="670ED382" w:rsidR="004F58D1" w:rsidRPr="00D66F42" w:rsidRDefault="004F58D1" w:rsidP="004F58D1">
            <w:pPr>
              <w:pStyle w:val="Tabletext"/>
            </w:pPr>
            <w:r>
              <w:t xml:space="preserve">Signature </w:t>
            </w:r>
            <w:r w:rsidR="00574F5D">
              <w:t xml:space="preserve">of the CO </w:t>
            </w:r>
            <w:r w:rsidR="00BD4613">
              <w:t>–</w:t>
            </w:r>
            <w:r w:rsidR="00574F5D">
              <w:t xml:space="preserve"> The G</w:t>
            </w:r>
            <w:r>
              <w:t>overnment’s approval of the waiver</w:t>
            </w:r>
          </w:p>
        </w:tc>
      </w:tr>
    </w:tbl>
    <w:p w14:paraId="2D9F193A" w14:textId="77777777" w:rsidR="00EC7B84" w:rsidRDefault="00EC7B84" w:rsidP="00D364DD"/>
    <w:p w14:paraId="2D9F193C" w14:textId="77777777" w:rsidR="001713C5" w:rsidRPr="001713C5" w:rsidRDefault="001713C5" w:rsidP="001713C5"/>
    <w:p w14:paraId="2D9F193D" w14:textId="77777777" w:rsidR="001713C5" w:rsidRDefault="001713C5" w:rsidP="001713C5"/>
    <w:p w14:paraId="2D9F193E" w14:textId="77777777" w:rsidR="0011218B" w:rsidRDefault="0011218B" w:rsidP="001713C5">
      <w:pPr>
        <w:tabs>
          <w:tab w:val="left" w:pos="2979"/>
        </w:tabs>
      </w:pPr>
    </w:p>
    <w:p w14:paraId="31E11EC5" w14:textId="77777777" w:rsidR="00F64A68" w:rsidRPr="00F64A68" w:rsidRDefault="00F64A68" w:rsidP="00F64A68"/>
    <w:p w14:paraId="7FC9D7BF" w14:textId="77777777" w:rsidR="00F64A68" w:rsidRPr="00F64A68" w:rsidRDefault="00F64A68" w:rsidP="00F64A68"/>
    <w:p w14:paraId="68FA05A2" w14:textId="77777777" w:rsidR="00F64A68" w:rsidRPr="00F64A68" w:rsidRDefault="00F64A68" w:rsidP="00F64A68"/>
    <w:p w14:paraId="3D50A0B0" w14:textId="77777777" w:rsidR="00F64A68" w:rsidRPr="00F64A68" w:rsidRDefault="00F64A68" w:rsidP="00F64A68">
      <w:pPr>
        <w:jc w:val="center"/>
      </w:pPr>
    </w:p>
    <w:sectPr w:rsidR="00F64A68" w:rsidRPr="00F64A68" w:rsidSect="00767AA2">
      <w:headerReference w:type="default" r:id="rId11"/>
      <w:footerReference w:type="default" r:id="rId12"/>
      <w:pgSz w:w="12240" w:h="15840" w:code="1"/>
      <w:pgMar w:top="28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6D0D7" w14:textId="77777777" w:rsidR="00380440" w:rsidRDefault="00380440" w:rsidP="00F34BEF">
      <w:r>
        <w:separator/>
      </w:r>
    </w:p>
  </w:endnote>
  <w:endnote w:type="continuationSeparator" w:id="0">
    <w:p w14:paraId="773ED3FD" w14:textId="77777777" w:rsidR="00380440" w:rsidRDefault="00380440" w:rsidP="00F34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4357096"/>
      <w:docPartObj>
        <w:docPartGallery w:val="Page Numbers (Bottom of Page)"/>
        <w:docPartUnique/>
      </w:docPartObj>
    </w:sdtPr>
    <w:sdtEndPr>
      <w:rPr>
        <w:b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b/>
          </w:rPr>
        </w:sdtEndPr>
        <w:sdtContent>
          <w:p w14:paraId="2D9F1946" w14:textId="720D7FB6" w:rsidR="00195DDD" w:rsidRPr="00F64A68" w:rsidRDefault="00F42E5D" w:rsidP="00A26B6B">
            <w:pPr>
              <w:pStyle w:val="Footer"/>
            </w:pPr>
            <w:r>
              <w:t>Version 2</w:t>
            </w:r>
            <w:r w:rsidR="00BD26FF">
              <w:t>4</w:t>
            </w:r>
            <w:r w:rsidR="00A26B6B">
              <w:t>.0</w:t>
            </w:r>
            <w:r w:rsidR="004C5AC3">
              <w:tab/>
            </w:r>
            <w:r w:rsidR="00A26B6B">
              <w:tab/>
            </w:r>
            <w:r w:rsidR="00A26B6B" w:rsidRPr="00A26B6B">
              <w:rPr>
                <w:b/>
                <w:bCs/>
              </w:rPr>
              <w:fldChar w:fldCharType="begin"/>
            </w:r>
            <w:r w:rsidR="00A26B6B" w:rsidRPr="00A26B6B">
              <w:rPr>
                <w:b/>
                <w:bCs/>
              </w:rPr>
              <w:instrText xml:space="preserve"> PAGE </w:instrText>
            </w:r>
            <w:r w:rsidR="00A26B6B" w:rsidRPr="00A26B6B">
              <w:rPr>
                <w:b/>
                <w:bCs/>
              </w:rPr>
              <w:fldChar w:fldCharType="separate"/>
            </w:r>
            <w:r w:rsidR="0036312B">
              <w:rPr>
                <w:b/>
                <w:bCs/>
                <w:noProof/>
              </w:rPr>
              <w:t>1</w:t>
            </w:r>
            <w:r w:rsidR="00A26B6B" w:rsidRPr="00A26B6B">
              <w:rPr>
                <w:b/>
                <w:bCs/>
              </w:rPr>
              <w:fldChar w:fldCharType="end"/>
            </w:r>
            <w:r w:rsidR="00A26B6B" w:rsidRPr="00751A08">
              <w:t xml:space="preserve"> of </w:t>
            </w:r>
            <w:r w:rsidR="00A26B6B" w:rsidRPr="00A26B6B">
              <w:rPr>
                <w:b/>
                <w:bCs/>
              </w:rPr>
              <w:fldChar w:fldCharType="begin"/>
            </w:r>
            <w:r w:rsidR="00A26B6B" w:rsidRPr="00A26B6B">
              <w:rPr>
                <w:b/>
                <w:bCs/>
              </w:rPr>
              <w:instrText xml:space="preserve"> NUMPAGES  </w:instrText>
            </w:r>
            <w:r w:rsidR="00A26B6B" w:rsidRPr="00A26B6B">
              <w:rPr>
                <w:b/>
                <w:bCs/>
              </w:rPr>
              <w:fldChar w:fldCharType="separate"/>
            </w:r>
            <w:r w:rsidR="0036312B">
              <w:rPr>
                <w:b/>
                <w:bCs/>
                <w:noProof/>
              </w:rPr>
              <w:t>2</w:t>
            </w:r>
            <w:r w:rsidR="00A26B6B" w:rsidRPr="00A26B6B">
              <w:rPr>
                <w:b/>
                <w:bCs/>
              </w:rPr>
              <w:fldChar w:fldCharType="end"/>
            </w:r>
          </w:p>
        </w:sdtContent>
      </w:sdt>
    </w:sdtContent>
  </w:sdt>
  <w:p w14:paraId="2D9F1947" w14:textId="77777777" w:rsidR="00DA3333" w:rsidRDefault="00DA3333" w:rsidP="007F541B">
    <w:pPr>
      <w:tabs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BA54C" w14:textId="77777777" w:rsidR="00380440" w:rsidRDefault="00380440" w:rsidP="00F34BEF">
      <w:r>
        <w:separator/>
      </w:r>
    </w:p>
  </w:footnote>
  <w:footnote w:type="continuationSeparator" w:id="0">
    <w:p w14:paraId="026B4916" w14:textId="77777777" w:rsidR="00380440" w:rsidRDefault="00380440" w:rsidP="00F34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F1945" w14:textId="4EC6C126" w:rsidR="00F3496D" w:rsidRDefault="00253F95" w:rsidP="0044781C">
    <w:pPr>
      <w:pStyle w:val="Head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6BE5B04F" wp14:editId="72E273CB">
              <wp:simplePos x="0" y="0"/>
              <wp:positionH relativeFrom="page">
                <wp:posOffset>675640</wp:posOffset>
              </wp:positionH>
              <wp:positionV relativeFrom="page">
                <wp:posOffset>248920</wp:posOffset>
              </wp:positionV>
              <wp:extent cx="6610985" cy="1986280"/>
              <wp:effectExtent l="0" t="0" r="0" b="0"/>
              <wp:wrapNone/>
              <wp:docPr id="5" name="officeArt object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985" cy="1986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Grid1"/>
                            <w:tblW w:w="13488" w:type="dxa"/>
                            <w:tblInd w:w="18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94"/>
                            <w:gridCol w:w="3852"/>
                            <w:gridCol w:w="6042"/>
                          </w:tblGrid>
                          <w:tr w:rsidR="00253F95" w:rsidRPr="00ED2700" w14:paraId="7808DB26" w14:textId="77777777" w:rsidTr="00E177A4">
                            <w:trPr>
                              <w:trHeight w:val="360"/>
                            </w:trPr>
                            <w:tc>
                              <w:tcPr>
                                <w:tcW w:w="3594" w:type="dxa"/>
                                <w:tcMar>
                                  <w:left w:w="72" w:type="dxa"/>
                                  <w:right w:w="72" w:type="dxa"/>
                                </w:tcMar>
                                <w:vAlign w:val="center"/>
                              </w:tcPr>
                              <w:p w14:paraId="28BA2487" w14:textId="77777777" w:rsidR="00253F95" w:rsidRPr="00ED2700" w:rsidRDefault="00253F95" w:rsidP="00253F95">
                                <w:r w:rsidRPr="000D0B7F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4EB1249" wp14:editId="692934A9">
                                      <wp:extent cx="2065020" cy="760095"/>
                                      <wp:effectExtent l="0" t="0" r="0" b="1905"/>
                                      <wp:docPr id="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072571" cy="76287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852" w:type="dxa"/>
                                <w:tcMar>
                                  <w:left w:w="72" w:type="dxa"/>
                                  <w:right w:w="72" w:type="dxa"/>
                                </w:tcMar>
                                <w:vAlign w:val="center"/>
                              </w:tcPr>
                              <w:p w14:paraId="081813C2" w14:textId="77777777" w:rsidR="00253F95" w:rsidRPr="00ED2700" w:rsidRDefault="00253F95" w:rsidP="00253F95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6042" w:type="dxa"/>
                                <w:tcMar>
                                  <w:left w:w="72" w:type="dxa"/>
                                  <w:right w:w="72" w:type="dxa"/>
                                </w:tcMar>
                                <w:vAlign w:val="center"/>
                              </w:tcPr>
                              <w:p w14:paraId="1EBA9C3F" w14:textId="77777777" w:rsidR="00253F95" w:rsidRPr="008E17DE" w:rsidRDefault="00253F95" w:rsidP="00253F95">
                                <w:pPr>
                                  <w:rPr>
                                    <w:color w:val="7F7F7F"/>
                                  </w:rPr>
                                </w:pPr>
                              </w:p>
                            </w:tc>
                          </w:tr>
                        </w:tbl>
                        <w:tbl>
                          <w:tblPr>
                            <w:tblW w:w="12737" w:type="dxa"/>
                            <w:tblInd w:w="14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0230"/>
                            <w:gridCol w:w="2507"/>
                          </w:tblGrid>
                          <w:tr w:rsidR="00253F95" w14:paraId="04BBD25C" w14:textId="77777777" w:rsidTr="00E177A4">
                            <w:trPr>
                              <w:trHeight w:val="370"/>
                            </w:trPr>
                            <w:tc>
                              <w:tcPr>
                                <w:tcW w:w="10230" w:type="dxa"/>
                                <w:tcBorders>
                                  <w:bottom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 w14:paraId="06CC3ED7" w14:textId="77777777" w:rsidR="00253F95" w:rsidRPr="007877D4" w:rsidRDefault="00253F95" w:rsidP="00253F95">
                                <w:pPr>
                                  <w:pStyle w:val="Header"/>
                                  <w:rPr>
                                    <w:rFonts w:ascii="Franklin Gothic Medium" w:hAnsi="Franklin Gothic Medium"/>
                                    <w:b/>
                                  </w:rPr>
                                </w:pPr>
                                <w:r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>SIR Attachment F – Labor Category Waiver Form</w:t>
                                </w:r>
                              </w:p>
                            </w:tc>
                            <w:tc>
                              <w:tcPr>
                                <w:tcW w:w="2507" w:type="dxa"/>
                                <w:tcBorders>
                                  <w:bottom w:val="single" w:sz="48" w:space="0" w:color="3366CC"/>
                                </w:tcBorders>
                              </w:tcPr>
                              <w:p w14:paraId="64935F4C" w14:textId="77777777" w:rsidR="00253F95" w:rsidRDefault="00253F95" w:rsidP="00253F95"/>
                            </w:tc>
                          </w:tr>
                          <w:tr w:rsidR="00253F95" w14:paraId="3926E9FB" w14:textId="77777777" w:rsidTr="00F64A68">
                            <w:trPr>
                              <w:trHeight w:val="200"/>
                            </w:trPr>
                            <w:tc>
                              <w:tcPr>
                                <w:tcW w:w="10230" w:type="dxa"/>
                                <w:tcBorders>
                                  <w:top w:val="single" w:sz="48" w:space="0" w:color="3366CC"/>
                                  <w:bottom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bottom"/>
                              </w:tcPr>
                              <w:p w14:paraId="3481CE8B" w14:textId="258FF5CC" w:rsidR="00253F95" w:rsidRPr="00F64A68" w:rsidRDefault="007D1327" w:rsidP="00253F95">
                                <w:pPr>
                                  <w:pStyle w:val="Header"/>
                                  <w:ind w:firstLine="6"/>
                                  <w:rPr>
                                    <w:rFonts w:ascii="Franklin Gothic Medium" w:hAnsi="Franklin Gothic Medium"/>
                                    <w:b/>
                                    <w:i/>
                                  </w:rPr>
                                </w:pPr>
                                <w:r w:rsidRPr="00F64A68">
                                  <w:rPr>
                                    <w:rFonts w:ascii="Franklin Gothic Medium" w:hAnsi="Franklin Gothic Medium"/>
                                    <w:b/>
                                    <w:i/>
                                  </w:rPr>
                                  <w:t>eFAST Procurement Action 2</w:t>
                                </w:r>
                                <w:r w:rsidR="00F50364">
                                  <w:rPr>
                                    <w:rFonts w:ascii="Franklin Gothic Medium" w:hAnsi="Franklin Gothic Medium"/>
                                    <w:b/>
                                    <w:i/>
                                  </w:rPr>
                                  <w:t>6-017</w:t>
                                </w:r>
                                <w:r w:rsidR="00F64A68" w:rsidRPr="00F64A68">
                                  <w:rPr>
                                    <w:rFonts w:ascii="Franklin Gothic Medium" w:hAnsi="Franklin Gothic Medium"/>
                                    <w:b/>
                                    <w:i/>
                                  </w:rPr>
                                  <w:t>-C8</w:t>
                                </w:r>
                              </w:p>
                              <w:p w14:paraId="3339B64F" w14:textId="7DC4EAEF" w:rsidR="00253F95" w:rsidRPr="007877D4" w:rsidRDefault="00F64A68" w:rsidP="00F64A68">
                                <w:pPr>
                                  <w:pStyle w:val="ListParagraph"/>
                                  <w:rPr>
                                    <w:rFonts w:ascii="Franklin Gothic Medium" w:hAnsi="Franklin Gothic Medium"/>
                                    <w:b/>
                                    <w:i/>
                                  </w:rPr>
                                </w:pPr>
                                <w:r w:rsidRPr="00F64A68">
                                  <w:rPr>
                                    <w:rFonts w:ascii="Franklin Gothic Medium" w:hAnsi="Franklin Gothic Medium"/>
                                    <w:b/>
                                    <w:i/>
                                  </w:rPr>
                                  <w:t>Financial and Business Services</w:t>
                                </w:r>
                                <w:r>
                                  <w:rPr>
                                    <w:rFonts w:ascii="Franklin Gothic Medium" w:hAnsi="Franklin Gothic Medium"/>
                                    <w:b/>
                                    <w:i/>
                                  </w:rPr>
                                  <w:t xml:space="preserve"> (FABS)</w:t>
                                </w:r>
                              </w:p>
                            </w:tc>
                            <w:tc>
                              <w:tcPr>
                                <w:tcW w:w="2507" w:type="dxa"/>
                                <w:tcBorders>
                                  <w:top w:val="single" w:sz="48" w:space="0" w:color="3366CC"/>
                                  <w:bottom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center"/>
                              </w:tcPr>
                              <w:p w14:paraId="4813C2D9" w14:textId="5E2EED76" w:rsidR="00253F95" w:rsidRPr="0015512C" w:rsidRDefault="00253F95" w:rsidP="00253F95">
                                <w:pPr>
                                  <w:pStyle w:val="Header"/>
                                  <w:jc w:val="right"/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</w:pP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t xml:space="preserve">Page 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instrText xml:space="preserve"> PAGE </w:instrTex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36312B">
                                  <w:rPr>
                                    <w:rFonts w:ascii="Franklin Gothic Medium" w:hAnsi="Franklin Gothic Medium"/>
                                    <w:noProof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t xml:space="preserve"> / 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instrText xml:space="preserve"> NUMPAGES </w:instrTex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36312B">
                                  <w:rPr>
                                    <w:rFonts w:ascii="Franklin Gothic Medium" w:hAnsi="Franklin Gothic Medium"/>
                                    <w:noProof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F64A68" w14:paraId="4696629B" w14:textId="77777777" w:rsidTr="00F64A68">
                            <w:trPr>
                              <w:trHeight w:val="200"/>
                            </w:trPr>
                            <w:tc>
                              <w:tcPr>
                                <w:tcW w:w="10230" w:type="dxa"/>
                                <w:tcBorders>
                                  <w:top w:val="single" w:sz="48" w:space="0" w:color="3366CC"/>
                                  <w:bottom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bottom"/>
                              </w:tcPr>
                              <w:p w14:paraId="4B87FDB1" w14:textId="77777777" w:rsidR="00F64A68" w:rsidRDefault="00F64A68" w:rsidP="00253F95">
                                <w:pPr>
                                  <w:pStyle w:val="Header"/>
                                  <w:ind w:firstLine="6"/>
                                  <w:rPr>
                                    <w:rFonts w:ascii="Franklin Gothic Medium" w:hAnsi="Franklin Gothic Medium"/>
                                    <w:b/>
                                    <w:i/>
                                    <w:highlight w:val="yellow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07" w:type="dxa"/>
                                <w:tcBorders>
                                  <w:top w:val="single" w:sz="48" w:space="0" w:color="3366CC"/>
                                  <w:bottom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center"/>
                              </w:tcPr>
                              <w:p w14:paraId="3B1C452B" w14:textId="77777777" w:rsidR="00F64A68" w:rsidRPr="0015512C" w:rsidRDefault="00F64A68" w:rsidP="00253F95">
                                <w:pPr>
                                  <w:pStyle w:val="Header"/>
                                  <w:jc w:val="right"/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F64A68" w14:paraId="216BA4A7" w14:textId="77777777" w:rsidTr="00E177A4">
                            <w:trPr>
                              <w:trHeight w:val="200"/>
                            </w:trPr>
                            <w:tc>
                              <w:tcPr>
                                <w:tcW w:w="10230" w:type="dxa"/>
                                <w:tcBorders>
                                  <w:top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bottom"/>
                              </w:tcPr>
                              <w:p w14:paraId="7B0CEA87" w14:textId="77777777" w:rsidR="00F64A68" w:rsidRDefault="00F64A68" w:rsidP="00253F95">
                                <w:pPr>
                                  <w:pStyle w:val="Header"/>
                                  <w:ind w:firstLine="6"/>
                                  <w:rPr>
                                    <w:rFonts w:ascii="Franklin Gothic Medium" w:hAnsi="Franklin Gothic Medium"/>
                                    <w:b/>
                                    <w:i/>
                                    <w:highlight w:val="yellow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07" w:type="dxa"/>
                                <w:tcBorders>
                                  <w:top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center"/>
                              </w:tcPr>
                              <w:p w14:paraId="398E414B" w14:textId="77777777" w:rsidR="00F64A68" w:rsidRPr="0015512C" w:rsidRDefault="00F64A68" w:rsidP="00253F95">
                                <w:pPr>
                                  <w:pStyle w:val="Header"/>
                                  <w:jc w:val="right"/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15E65C58" w14:textId="77777777" w:rsidR="0044781C" w:rsidRDefault="0044781C" w:rsidP="0044781C"/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5B04F" id="officeArt object" o:spid="_x0000_s1026" style="position:absolute;margin-left:53.2pt;margin-top:19.6pt;width:520.55pt;height:156.4pt;z-index:-251657216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" filled="f" stroked="f">
              <v:textbox inset="0,0,0,0">
                <w:txbxContent>
                  <w:tbl>
                    <w:tblPr>
                      <w:tblStyle w:val="TableGrid1"/>
                      <w:tblW w:w="13488" w:type="dxa"/>
                      <w:tblInd w:w="18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94"/>
                      <w:gridCol w:w="3852"/>
                      <w:gridCol w:w="6042"/>
                    </w:tblGrid>
                    <w:tr w:rsidR="00253F95" w:rsidRPr="00ED2700" w14:paraId="7808DB26" w14:textId="77777777" w:rsidTr="00E177A4">
                      <w:trPr>
                        <w:trHeight w:val="360"/>
                      </w:trPr>
                      <w:tc>
                        <w:tcPr>
                          <w:tcW w:w="3594" w:type="dxa"/>
                          <w:tcMar>
                            <w:left w:w="72" w:type="dxa"/>
                            <w:right w:w="72" w:type="dxa"/>
                          </w:tcMar>
                          <w:vAlign w:val="center"/>
                        </w:tcPr>
                        <w:p w14:paraId="28BA2487" w14:textId="77777777" w:rsidR="00253F95" w:rsidRPr="00ED2700" w:rsidRDefault="00253F95" w:rsidP="00253F95">
                          <w:r w:rsidRPr="000D0B7F">
                            <w:rPr>
                              <w:noProof/>
                            </w:rPr>
                            <w:drawing>
                              <wp:inline distT="0" distB="0" distL="0" distR="0" wp14:anchorId="24EB1249" wp14:editId="692934A9">
                                <wp:extent cx="2065020" cy="760095"/>
                                <wp:effectExtent l="0" t="0" r="0" b="1905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72571" cy="76287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852" w:type="dxa"/>
                          <w:tcMar>
                            <w:left w:w="72" w:type="dxa"/>
                            <w:right w:w="72" w:type="dxa"/>
                          </w:tcMar>
                          <w:vAlign w:val="center"/>
                        </w:tcPr>
                        <w:p w14:paraId="081813C2" w14:textId="77777777" w:rsidR="00253F95" w:rsidRPr="00ED2700" w:rsidRDefault="00253F95" w:rsidP="00253F95">
                          <w:pPr>
                            <w:spacing w:after="0"/>
                          </w:pPr>
                        </w:p>
                      </w:tc>
                      <w:tc>
                        <w:tcPr>
                          <w:tcW w:w="6042" w:type="dxa"/>
                          <w:tcMar>
                            <w:left w:w="72" w:type="dxa"/>
                            <w:right w:w="72" w:type="dxa"/>
                          </w:tcMar>
                          <w:vAlign w:val="center"/>
                        </w:tcPr>
                        <w:p w14:paraId="1EBA9C3F" w14:textId="77777777" w:rsidR="00253F95" w:rsidRPr="008E17DE" w:rsidRDefault="00253F95" w:rsidP="00253F95">
                          <w:pPr>
                            <w:rPr>
                              <w:color w:val="7F7F7F"/>
                            </w:rPr>
                          </w:pPr>
                        </w:p>
                      </w:tc>
                    </w:tr>
                  </w:tbl>
                  <w:tbl>
                    <w:tblPr>
                      <w:tblW w:w="12737" w:type="dxa"/>
                      <w:tblInd w:w="14" w:type="dxa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0230"/>
                      <w:gridCol w:w="2507"/>
                    </w:tblGrid>
                    <w:tr w:rsidR="00253F95" w14:paraId="04BBD25C" w14:textId="77777777" w:rsidTr="00E177A4">
                      <w:trPr>
                        <w:trHeight w:val="370"/>
                      </w:trPr>
                      <w:tc>
                        <w:tcPr>
                          <w:tcW w:w="10230" w:type="dxa"/>
                          <w:tcBorders>
                            <w:bottom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</w:tcPr>
                        <w:p w14:paraId="06CC3ED7" w14:textId="77777777" w:rsidR="00253F95" w:rsidRPr="007877D4" w:rsidRDefault="00253F95" w:rsidP="00253F95">
                          <w:pPr>
                            <w:pStyle w:val="Header"/>
                            <w:rPr>
                              <w:rFonts w:ascii="Franklin Gothic Medium" w:hAnsi="Franklin Gothic Medium"/>
                              <w:b/>
                            </w:rPr>
                          </w:pPr>
                          <w:r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>SIR Attachment F – Labor Category Waiver Form</w:t>
                          </w:r>
                        </w:p>
                      </w:tc>
                      <w:tc>
                        <w:tcPr>
                          <w:tcW w:w="2507" w:type="dxa"/>
                          <w:tcBorders>
                            <w:bottom w:val="single" w:sz="48" w:space="0" w:color="3366CC"/>
                          </w:tcBorders>
                        </w:tcPr>
                        <w:p w14:paraId="64935F4C" w14:textId="77777777" w:rsidR="00253F95" w:rsidRDefault="00253F95" w:rsidP="00253F95"/>
                      </w:tc>
                    </w:tr>
                    <w:tr w:rsidR="00253F95" w14:paraId="3926E9FB" w14:textId="77777777" w:rsidTr="00F64A68">
                      <w:trPr>
                        <w:trHeight w:val="200"/>
                      </w:trPr>
                      <w:tc>
                        <w:tcPr>
                          <w:tcW w:w="10230" w:type="dxa"/>
                          <w:tcBorders>
                            <w:top w:val="single" w:sz="48" w:space="0" w:color="3366CC"/>
                            <w:bottom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bottom"/>
                        </w:tcPr>
                        <w:p w14:paraId="3481CE8B" w14:textId="258FF5CC" w:rsidR="00253F95" w:rsidRPr="00F64A68" w:rsidRDefault="007D1327" w:rsidP="00253F95">
                          <w:pPr>
                            <w:pStyle w:val="Header"/>
                            <w:ind w:firstLine="6"/>
                            <w:rPr>
                              <w:rFonts w:ascii="Franklin Gothic Medium" w:hAnsi="Franklin Gothic Medium"/>
                              <w:b/>
                              <w:i/>
                            </w:rPr>
                          </w:pPr>
                          <w:r w:rsidRPr="00F64A68">
                            <w:rPr>
                              <w:rFonts w:ascii="Franklin Gothic Medium" w:hAnsi="Franklin Gothic Medium"/>
                              <w:b/>
                              <w:i/>
                            </w:rPr>
                            <w:t>eFAST Procurement Action 2</w:t>
                          </w:r>
                          <w:r w:rsidR="00F50364">
                            <w:rPr>
                              <w:rFonts w:ascii="Franklin Gothic Medium" w:hAnsi="Franklin Gothic Medium"/>
                              <w:b/>
                              <w:i/>
                            </w:rPr>
                            <w:t>6-017</w:t>
                          </w:r>
                          <w:r w:rsidR="00F64A68" w:rsidRPr="00F64A68">
                            <w:rPr>
                              <w:rFonts w:ascii="Franklin Gothic Medium" w:hAnsi="Franklin Gothic Medium"/>
                              <w:b/>
                              <w:i/>
                            </w:rPr>
                            <w:t>-C8</w:t>
                          </w:r>
                        </w:p>
                        <w:p w14:paraId="3339B64F" w14:textId="7DC4EAEF" w:rsidR="00253F95" w:rsidRPr="007877D4" w:rsidRDefault="00F64A68" w:rsidP="00F64A68">
                          <w:pPr>
                            <w:pStyle w:val="ListParagraph"/>
                            <w:rPr>
                              <w:rFonts w:ascii="Franklin Gothic Medium" w:hAnsi="Franklin Gothic Medium"/>
                              <w:b/>
                              <w:i/>
                            </w:rPr>
                          </w:pPr>
                          <w:r w:rsidRPr="00F64A68">
                            <w:rPr>
                              <w:rFonts w:ascii="Franklin Gothic Medium" w:hAnsi="Franklin Gothic Medium"/>
                              <w:b/>
                              <w:i/>
                            </w:rPr>
                            <w:t>Financial and Business Services</w:t>
                          </w:r>
                          <w:r>
                            <w:rPr>
                              <w:rFonts w:ascii="Franklin Gothic Medium" w:hAnsi="Franklin Gothic Medium"/>
                              <w:b/>
                              <w:i/>
                            </w:rPr>
                            <w:t xml:space="preserve"> (FABS)</w:t>
                          </w:r>
                        </w:p>
                      </w:tc>
                      <w:tc>
                        <w:tcPr>
                          <w:tcW w:w="2507" w:type="dxa"/>
                          <w:tcBorders>
                            <w:top w:val="single" w:sz="48" w:space="0" w:color="3366CC"/>
                            <w:bottom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center"/>
                        </w:tcPr>
                        <w:p w14:paraId="4813C2D9" w14:textId="5E2EED76" w:rsidR="00253F95" w:rsidRPr="0015512C" w:rsidRDefault="00253F95" w:rsidP="00253F95">
                          <w:pPr>
                            <w:pStyle w:val="Header"/>
                            <w:jc w:val="right"/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</w:pP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6312B">
                            <w:rPr>
                              <w:rFonts w:ascii="Franklin Gothic Medium" w:hAnsi="Franklin Gothic Medium"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t xml:space="preserve"> / 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6312B">
                            <w:rPr>
                              <w:rFonts w:ascii="Franklin Gothic Medium" w:hAnsi="Franklin Gothic Medium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  <w:tr w:rsidR="00F64A68" w14:paraId="4696629B" w14:textId="77777777" w:rsidTr="00F64A68">
                      <w:trPr>
                        <w:trHeight w:val="200"/>
                      </w:trPr>
                      <w:tc>
                        <w:tcPr>
                          <w:tcW w:w="10230" w:type="dxa"/>
                          <w:tcBorders>
                            <w:top w:val="single" w:sz="48" w:space="0" w:color="3366CC"/>
                            <w:bottom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bottom"/>
                        </w:tcPr>
                        <w:p w14:paraId="4B87FDB1" w14:textId="77777777" w:rsidR="00F64A68" w:rsidRDefault="00F64A68" w:rsidP="00253F95">
                          <w:pPr>
                            <w:pStyle w:val="Header"/>
                            <w:ind w:firstLine="6"/>
                            <w:rPr>
                              <w:rFonts w:ascii="Franklin Gothic Medium" w:hAnsi="Franklin Gothic Medium"/>
                              <w:b/>
                              <w:i/>
                              <w:highlight w:val="yellow"/>
                            </w:rPr>
                          </w:pPr>
                        </w:p>
                      </w:tc>
                      <w:tc>
                        <w:tcPr>
                          <w:tcW w:w="2507" w:type="dxa"/>
                          <w:tcBorders>
                            <w:top w:val="single" w:sz="48" w:space="0" w:color="3366CC"/>
                            <w:bottom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center"/>
                        </w:tcPr>
                        <w:p w14:paraId="3B1C452B" w14:textId="77777777" w:rsidR="00F64A68" w:rsidRPr="0015512C" w:rsidRDefault="00F64A68" w:rsidP="00253F95">
                          <w:pPr>
                            <w:pStyle w:val="Header"/>
                            <w:jc w:val="right"/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F64A68" w14:paraId="216BA4A7" w14:textId="77777777" w:rsidTr="00E177A4">
                      <w:trPr>
                        <w:trHeight w:val="200"/>
                      </w:trPr>
                      <w:tc>
                        <w:tcPr>
                          <w:tcW w:w="10230" w:type="dxa"/>
                          <w:tcBorders>
                            <w:top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bottom"/>
                        </w:tcPr>
                        <w:p w14:paraId="7B0CEA87" w14:textId="77777777" w:rsidR="00F64A68" w:rsidRDefault="00F64A68" w:rsidP="00253F95">
                          <w:pPr>
                            <w:pStyle w:val="Header"/>
                            <w:ind w:firstLine="6"/>
                            <w:rPr>
                              <w:rFonts w:ascii="Franklin Gothic Medium" w:hAnsi="Franklin Gothic Medium"/>
                              <w:b/>
                              <w:i/>
                              <w:highlight w:val="yellow"/>
                            </w:rPr>
                          </w:pPr>
                        </w:p>
                      </w:tc>
                      <w:tc>
                        <w:tcPr>
                          <w:tcW w:w="2507" w:type="dxa"/>
                          <w:tcBorders>
                            <w:top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center"/>
                        </w:tcPr>
                        <w:p w14:paraId="398E414B" w14:textId="77777777" w:rsidR="00F64A68" w:rsidRPr="0015512C" w:rsidRDefault="00F64A68" w:rsidP="00253F95">
                          <w:pPr>
                            <w:pStyle w:val="Header"/>
                            <w:jc w:val="right"/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15E65C58" w14:textId="77777777" w:rsidR="0044781C" w:rsidRDefault="0044781C" w:rsidP="0044781C"/>
                </w:txbxContent>
              </v:textbox>
              <w10:wrap anchorx="page" anchory="page"/>
            </v:rect>
          </w:pict>
        </mc:Fallback>
      </mc:AlternateContent>
    </w:r>
  </w:p>
  <w:p w14:paraId="062B9A4C" w14:textId="4BBE1C88" w:rsidR="0044781C" w:rsidRDefault="0044781C" w:rsidP="0044781C">
    <w:pPr>
      <w:pStyle w:val="Header"/>
    </w:pPr>
  </w:p>
  <w:p w14:paraId="57596A04" w14:textId="5D4D50B8" w:rsidR="0044781C" w:rsidRDefault="0044781C" w:rsidP="0044781C">
    <w:pPr>
      <w:pStyle w:val="Header"/>
    </w:pPr>
  </w:p>
  <w:p w14:paraId="7A1E8359" w14:textId="3B331AC7" w:rsidR="0044781C" w:rsidRDefault="00C70FBC" w:rsidP="00C70FBC">
    <w:pPr>
      <w:pStyle w:val="Header"/>
      <w:tabs>
        <w:tab w:val="clear" w:pos="4680"/>
        <w:tab w:val="clear" w:pos="9360"/>
        <w:tab w:val="left" w:pos="6612"/>
      </w:tabs>
    </w:pPr>
    <w:r>
      <w:tab/>
    </w:r>
  </w:p>
  <w:p w14:paraId="1AEAEE50" w14:textId="3E00318F" w:rsidR="0044781C" w:rsidRDefault="0044781C" w:rsidP="0044781C">
    <w:pPr>
      <w:pStyle w:val="Header"/>
    </w:pPr>
  </w:p>
  <w:p w14:paraId="287A1863" w14:textId="3D0C053C" w:rsidR="0044781C" w:rsidRDefault="0044781C" w:rsidP="0044781C">
    <w:pPr>
      <w:pStyle w:val="Header"/>
    </w:pPr>
  </w:p>
  <w:p w14:paraId="11319A67" w14:textId="13D9E546" w:rsidR="0044781C" w:rsidRDefault="0044781C" w:rsidP="0044781C">
    <w:pPr>
      <w:pStyle w:val="Header"/>
    </w:pPr>
  </w:p>
  <w:p w14:paraId="293D6B33" w14:textId="0B5ECC0D" w:rsidR="0044781C" w:rsidRPr="0044781C" w:rsidRDefault="0044781C" w:rsidP="004478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FC4"/>
    <w:multiLevelType w:val="multilevel"/>
    <w:tmpl w:val="6B1C8ECE"/>
    <w:styleLink w:val="Headers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2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DEF3773"/>
    <w:multiLevelType w:val="hybridMultilevel"/>
    <w:tmpl w:val="04B03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007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5B10D5"/>
    <w:multiLevelType w:val="multilevel"/>
    <w:tmpl w:val="6B1C8ECE"/>
    <w:numStyleLink w:val="Headers"/>
  </w:abstractNum>
  <w:abstractNum w:abstractNumId="4" w15:restartNumberingAfterBreak="0">
    <w:nsid w:val="27BA3726"/>
    <w:multiLevelType w:val="hybridMultilevel"/>
    <w:tmpl w:val="CF4C2DDE"/>
    <w:lvl w:ilvl="0" w:tplc="58BC9D26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30247"/>
    <w:multiLevelType w:val="multilevel"/>
    <w:tmpl w:val="328EBD00"/>
    <w:numStyleLink w:val="Headings"/>
  </w:abstractNum>
  <w:abstractNum w:abstractNumId="6" w15:restartNumberingAfterBreak="0">
    <w:nsid w:val="2EAE04D4"/>
    <w:multiLevelType w:val="multilevel"/>
    <w:tmpl w:val="328EBD00"/>
    <w:styleLink w:val="Heading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2E04668"/>
    <w:multiLevelType w:val="hybridMultilevel"/>
    <w:tmpl w:val="AF6AF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0322394"/>
    <w:multiLevelType w:val="hybridMultilevel"/>
    <w:tmpl w:val="ED904312"/>
    <w:lvl w:ilvl="0" w:tplc="96ACF2EA">
      <w:start w:val="1"/>
      <w:numFmt w:val="bullet"/>
      <w:pStyle w:val="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3E3AE3"/>
    <w:multiLevelType w:val="hybridMultilevel"/>
    <w:tmpl w:val="A4864B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E26483A"/>
    <w:multiLevelType w:val="multilevel"/>
    <w:tmpl w:val="6B1C8ECE"/>
    <w:numStyleLink w:val="Headers"/>
  </w:abstractNum>
  <w:num w:numId="1" w16cid:durableId="556012584">
    <w:abstractNumId w:val="9"/>
  </w:num>
  <w:num w:numId="2" w16cid:durableId="994408703">
    <w:abstractNumId w:val="7"/>
  </w:num>
  <w:num w:numId="3" w16cid:durableId="1676227339">
    <w:abstractNumId w:val="8"/>
  </w:num>
  <w:num w:numId="4" w16cid:durableId="810830952">
    <w:abstractNumId w:val="4"/>
  </w:num>
  <w:num w:numId="5" w16cid:durableId="342711385">
    <w:abstractNumId w:val="6"/>
  </w:num>
  <w:num w:numId="6" w16cid:durableId="1390691330">
    <w:abstractNumId w:val="5"/>
  </w:num>
  <w:num w:numId="7" w16cid:durableId="1672835051">
    <w:abstractNumId w:val="0"/>
  </w:num>
  <w:num w:numId="8" w16cid:durableId="1742361481">
    <w:abstractNumId w:val="2"/>
  </w:num>
  <w:num w:numId="9" w16cid:durableId="703336427">
    <w:abstractNumId w:val="10"/>
  </w:num>
  <w:num w:numId="10" w16cid:durableId="716467380">
    <w:abstractNumId w:val="3"/>
  </w:num>
  <w:num w:numId="11" w16cid:durableId="1422529483">
    <w:abstractNumId w:val="3"/>
  </w:num>
  <w:num w:numId="12" w16cid:durableId="251790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MyNjc3NrEwMjE1MLFQ0lEKTi0uzszPAykwrAUAKAJAYywAAAA="/>
  </w:docVars>
  <w:rsids>
    <w:rsidRoot w:val="003D07D0"/>
    <w:rsid w:val="000007F5"/>
    <w:rsid w:val="000010BD"/>
    <w:rsid w:val="0000311A"/>
    <w:rsid w:val="00004F98"/>
    <w:rsid w:val="000166ED"/>
    <w:rsid w:val="0004372E"/>
    <w:rsid w:val="000509AE"/>
    <w:rsid w:val="00052997"/>
    <w:rsid w:val="00066DF5"/>
    <w:rsid w:val="00067B33"/>
    <w:rsid w:val="00070AB8"/>
    <w:rsid w:val="00080C56"/>
    <w:rsid w:val="00090C9F"/>
    <w:rsid w:val="00091938"/>
    <w:rsid w:val="00095FB7"/>
    <w:rsid w:val="000A0A0F"/>
    <w:rsid w:val="000A47B0"/>
    <w:rsid w:val="000A66FE"/>
    <w:rsid w:val="000B325A"/>
    <w:rsid w:val="000C2FFD"/>
    <w:rsid w:val="000F4E3A"/>
    <w:rsid w:val="0010299F"/>
    <w:rsid w:val="00103508"/>
    <w:rsid w:val="00106C64"/>
    <w:rsid w:val="0011218B"/>
    <w:rsid w:val="0011587F"/>
    <w:rsid w:val="0011662D"/>
    <w:rsid w:val="00117234"/>
    <w:rsid w:val="00121304"/>
    <w:rsid w:val="00123686"/>
    <w:rsid w:val="001240FA"/>
    <w:rsid w:val="0012633D"/>
    <w:rsid w:val="001348C2"/>
    <w:rsid w:val="00144BF9"/>
    <w:rsid w:val="0014584A"/>
    <w:rsid w:val="00155DD1"/>
    <w:rsid w:val="001612F1"/>
    <w:rsid w:val="00163AA3"/>
    <w:rsid w:val="001654D0"/>
    <w:rsid w:val="00166D42"/>
    <w:rsid w:val="001713C5"/>
    <w:rsid w:val="00172244"/>
    <w:rsid w:val="00174191"/>
    <w:rsid w:val="00174682"/>
    <w:rsid w:val="0017543A"/>
    <w:rsid w:val="00175628"/>
    <w:rsid w:val="00182065"/>
    <w:rsid w:val="00191870"/>
    <w:rsid w:val="00195DDD"/>
    <w:rsid w:val="00197DCD"/>
    <w:rsid w:val="00197E86"/>
    <w:rsid w:val="001B4236"/>
    <w:rsid w:val="001B77FC"/>
    <w:rsid w:val="001D07B4"/>
    <w:rsid w:val="001D2987"/>
    <w:rsid w:val="001D5A0E"/>
    <w:rsid w:val="001D5B45"/>
    <w:rsid w:val="001D6F24"/>
    <w:rsid w:val="001E4EC7"/>
    <w:rsid w:val="001F6C2B"/>
    <w:rsid w:val="00202966"/>
    <w:rsid w:val="00207962"/>
    <w:rsid w:val="00207BD6"/>
    <w:rsid w:val="00211332"/>
    <w:rsid w:val="00216BC8"/>
    <w:rsid w:val="00220B71"/>
    <w:rsid w:val="00231199"/>
    <w:rsid w:val="002320FC"/>
    <w:rsid w:val="00241816"/>
    <w:rsid w:val="002454E0"/>
    <w:rsid w:val="002501E6"/>
    <w:rsid w:val="00253F95"/>
    <w:rsid w:val="00256049"/>
    <w:rsid w:val="0026652F"/>
    <w:rsid w:val="0027239D"/>
    <w:rsid w:val="00272D9E"/>
    <w:rsid w:val="002732ED"/>
    <w:rsid w:val="002A426E"/>
    <w:rsid w:val="002A4C6F"/>
    <w:rsid w:val="002B14D7"/>
    <w:rsid w:val="002B15E1"/>
    <w:rsid w:val="002B619E"/>
    <w:rsid w:val="002B63D2"/>
    <w:rsid w:val="002B77DD"/>
    <w:rsid w:val="002C52D0"/>
    <w:rsid w:val="002E7CCD"/>
    <w:rsid w:val="002F62E7"/>
    <w:rsid w:val="00301AB9"/>
    <w:rsid w:val="00305F72"/>
    <w:rsid w:val="00306E95"/>
    <w:rsid w:val="00307924"/>
    <w:rsid w:val="003135FA"/>
    <w:rsid w:val="00313ECF"/>
    <w:rsid w:val="0031566A"/>
    <w:rsid w:val="003228FC"/>
    <w:rsid w:val="00322BCD"/>
    <w:rsid w:val="0032586D"/>
    <w:rsid w:val="00332BBF"/>
    <w:rsid w:val="00334DC7"/>
    <w:rsid w:val="00335B36"/>
    <w:rsid w:val="003361FF"/>
    <w:rsid w:val="00337EA1"/>
    <w:rsid w:val="0034105F"/>
    <w:rsid w:val="00347CA2"/>
    <w:rsid w:val="00350A93"/>
    <w:rsid w:val="0035452F"/>
    <w:rsid w:val="00362A8B"/>
    <w:rsid w:val="0036312B"/>
    <w:rsid w:val="00380440"/>
    <w:rsid w:val="0038081C"/>
    <w:rsid w:val="003817A4"/>
    <w:rsid w:val="0038258C"/>
    <w:rsid w:val="00382BBC"/>
    <w:rsid w:val="0039713C"/>
    <w:rsid w:val="003B21CA"/>
    <w:rsid w:val="003B5A74"/>
    <w:rsid w:val="003C56D4"/>
    <w:rsid w:val="003C5C4E"/>
    <w:rsid w:val="003D07D0"/>
    <w:rsid w:val="003D116D"/>
    <w:rsid w:val="003D7771"/>
    <w:rsid w:val="003E1421"/>
    <w:rsid w:val="003F6ADB"/>
    <w:rsid w:val="003F774C"/>
    <w:rsid w:val="00411696"/>
    <w:rsid w:val="004131AF"/>
    <w:rsid w:val="00415326"/>
    <w:rsid w:val="004173D5"/>
    <w:rsid w:val="004259B7"/>
    <w:rsid w:val="00430AAB"/>
    <w:rsid w:val="00431192"/>
    <w:rsid w:val="00442144"/>
    <w:rsid w:val="00443B58"/>
    <w:rsid w:val="0044781C"/>
    <w:rsid w:val="00450A2F"/>
    <w:rsid w:val="00451494"/>
    <w:rsid w:val="0045253D"/>
    <w:rsid w:val="0045506D"/>
    <w:rsid w:val="00463A38"/>
    <w:rsid w:val="004651F0"/>
    <w:rsid w:val="004740AD"/>
    <w:rsid w:val="0047630E"/>
    <w:rsid w:val="00477BB9"/>
    <w:rsid w:val="00483BC8"/>
    <w:rsid w:val="004873D6"/>
    <w:rsid w:val="00490962"/>
    <w:rsid w:val="004960FB"/>
    <w:rsid w:val="004A6BD3"/>
    <w:rsid w:val="004B51D9"/>
    <w:rsid w:val="004B7B59"/>
    <w:rsid w:val="004C067B"/>
    <w:rsid w:val="004C0A90"/>
    <w:rsid w:val="004C5AC3"/>
    <w:rsid w:val="004E79A3"/>
    <w:rsid w:val="004F1CD9"/>
    <w:rsid w:val="004F58D1"/>
    <w:rsid w:val="00504340"/>
    <w:rsid w:val="00504E60"/>
    <w:rsid w:val="0050616D"/>
    <w:rsid w:val="005201F3"/>
    <w:rsid w:val="00521C61"/>
    <w:rsid w:val="00525C50"/>
    <w:rsid w:val="005300C6"/>
    <w:rsid w:val="00537EB6"/>
    <w:rsid w:val="0055070A"/>
    <w:rsid w:val="005531D4"/>
    <w:rsid w:val="00553AE4"/>
    <w:rsid w:val="00553AF5"/>
    <w:rsid w:val="00557970"/>
    <w:rsid w:val="00562F69"/>
    <w:rsid w:val="005677F0"/>
    <w:rsid w:val="0056787A"/>
    <w:rsid w:val="005723E9"/>
    <w:rsid w:val="00574F5D"/>
    <w:rsid w:val="005817DC"/>
    <w:rsid w:val="00583C37"/>
    <w:rsid w:val="005905E3"/>
    <w:rsid w:val="00592A79"/>
    <w:rsid w:val="00592D81"/>
    <w:rsid w:val="00594B17"/>
    <w:rsid w:val="005A188F"/>
    <w:rsid w:val="005A2653"/>
    <w:rsid w:val="005A5FDB"/>
    <w:rsid w:val="005A66D0"/>
    <w:rsid w:val="005B0599"/>
    <w:rsid w:val="005B10B1"/>
    <w:rsid w:val="005B1E0E"/>
    <w:rsid w:val="005C0D46"/>
    <w:rsid w:val="005C3564"/>
    <w:rsid w:val="005C4C9E"/>
    <w:rsid w:val="005C7074"/>
    <w:rsid w:val="005C7C72"/>
    <w:rsid w:val="005D0FAD"/>
    <w:rsid w:val="005D11E6"/>
    <w:rsid w:val="005D262B"/>
    <w:rsid w:val="005D3C70"/>
    <w:rsid w:val="005E07F5"/>
    <w:rsid w:val="005E2FDA"/>
    <w:rsid w:val="00605413"/>
    <w:rsid w:val="006064C2"/>
    <w:rsid w:val="00612F3C"/>
    <w:rsid w:val="006134A3"/>
    <w:rsid w:val="006338FC"/>
    <w:rsid w:val="00636AC1"/>
    <w:rsid w:val="00643670"/>
    <w:rsid w:val="00643CA2"/>
    <w:rsid w:val="006455BF"/>
    <w:rsid w:val="00664784"/>
    <w:rsid w:val="00667423"/>
    <w:rsid w:val="00672B5C"/>
    <w:rsid w:val="006746AE"/>
    <w:rsid w:val="0067603C"/>
    <w:rsid w:val="00676EB0"/>
    <w:rsid w:val="00687E1D"/>
    <w:rsid w:val="00692B05"/>
    <w:rsid w:val="006A0F3B"/>
    <w:rsid w:val="006A11EB"/>
    <w:rsid w:val="006B056F"/>
    <w:rsid w:val="006B7247"/>
    <w:rsid w:val="006C0AFB"/>
    <w:rsid w:val="006C4797"/>
    <w:rsid w:val="006D3EE9"/>
    <w:rsid w:val="00710C86"/>
    <w:rsid w:val="00715504"/>
    <w:rsid w:val="00715BEF"/>
    <w:rsid w:val="00723076"/>
    <w:rsid w:val="00725CBF"/>
    <w:rsid w:val="00733110"/>
    <w:rsid w:val="007347D7"/>
    <w:rsid w:val="007370E8"/>
    <w:rsid w:val="007371C8"/>
    <w:rsid w:val="007417D8"/>
    <w:rsid w:val="00742780"/>
    <w:rsid w:val="0074398F"/>
    <w:rsid w:val="0075587A"/>
    <w:rsid w:val="007638CE"/>
    <w:rsid w:val="00763B1C"/>
    <w:rsid w:val="007643BD"/>
    <w:rsid w:val="00767AA2"/>
    <w:rsid w:val="00781AE5"/>
    <w:rsid w:val="00784BA3"/>
    <w:rsid w:val="007950E1"/>
    <w:rsid w:val="007A6766"/>
    <w:rsid w:val="007B3176"/>
    <w:rsid w:val="007B50C2"/>
    <w:rsid w:val="007B6659"/>
    <w:rsid w:val="007B7006"/>
    <w:rsid w:val="007D1327"/>
    <w:rsid w:val="007D147B"/>
    <w:rsid w:val="007D3520"/>
    <w:rsid w:val="007E10C4"/>
    <w:rsid w:val="007F07B6"/>
    <w:rsid w:val="007F0C2D"/>
    <w:rsid w:val="007F43A4"/>
    <w:rsid w:val="007F541B"/>
    <w:rsid w:val="007F7865"/>
    <w:rsid w:val="00807A8D"/>
    <w:rsid w:val="00824B39"/>
    <w:rsid w:val="008418F6"/>
    <w:rsid w:val="0084329E"/>
    <w:rsid w:val="00844CDB"/>
    <w:rsid w:val="00845171"/>
    <w:rsid w:val="00847115"/>
    <w:rsid w:val="00850A46"/>
    <w:rsid w:val="008535E4"/>
    <w:rsid w:val="00857251"/>
    <w:rsid w:val="00857839"/>
    <w:rsid w:val="008621E2"/>
    <w:rsid w:val="00867233"/>
    <w:rsid w:val="00870D02"/>
    <w:rsid w:val="0087329D"/>
    <w:rsid w:val="00875E4C"/>
    <w:rsid w:val="00877A33"/>
    <w:rsid w:val="00881B5E"/>
    <w:rsid w:val="00882013"/>
    <w:rsid w:val="008939D2"/>
    <w:rsid w:val="008944BA"/>
    <w:rsid w:val="00895262"/>
    <w:rsid w:val="008C762E"/>
    <w:rsid w:val="008D58A3"/>
    <w:rsid w:val="008D6FB8"/>
    <w:rsid w:val="008F1ED8"/>
    <w:rsid w:val="008F4240"/>
    <w:rsid w:val="008F44EB"/>
    <w:rsid w:val="0090402C"/>
    <w:rsid w:val="00905DF3"/>
    <w:rsid w:val="00913F90"/>
    <w:rsid w:val="00915347"/>
    <w:rsid w:val="0091597C"/>
    <w:rsid w:val="009255BC"/>
    <w:rsid w:val="00933CB0"/>
    <w:rsid w:val="0093404A"/>
    <w:rsid w:val="009356FF"/>
    <w:rsid w:val="009363CB"/>
    <w:rsid w:val="009440E9"/>
    <w:rsid w:val="00944954"/>
    <w:rsid w:val="00946FF8"/>
    <w:rsid w:val="0095486E"/>
    <w:rsid w:val="00971338"/>
    <w:rsid w:val="00971362"/>
    <w:rsid w:val="00972903"/>
    <w:rsid w:val="009818E9"/>
    <w:rsid w:val="00982D62"/>
    <w:rsid w:val="00983D31"/>
    <w:rsid w:val="00983E92"/>
    <w:rsid w:val="009B5E3F"/>
    <w:rsid w:val="009C1D6C"/>
    <w:rsid w:val="009C2C00"/>
    <w:rsid w:val="009C7D97"/>
    <w:rsid w:val="009D3FE7"/>
    <w:rsid w:val="00A02CA9"/>
    <w:rsid w:val="00A03086"/>
    <w:rsid w:val="00A108A3"/>
    <w:rsid w:val="00A12B91"/>
    <w:rsid w:val="00A20D7C"/>
    <w:rsid w:val="00A26B6B"/>
    <w:rsid w:val="00A26CDB"/>
    <w:rsid w:val="00A40324"/>
    <w:rsid w:val="00A40F39"/>
    <w:rsid w:val="00A41803"/>
    <w:rsid w:val="00A4220B"/>
    <w:rsid w:val="00A52F8E"/>
    <w:rsid w:val="00A5743F"/>
    <w:rsid w:val="00A5766E"/>
    <w:rsid w:val="00A6018B"/>
    <w:rsid w:val="00A6044C"/>
    <w:rsid w:val="00A7012C"/>
    <w:rsid w:val="00A71F60"/>
    <w:rsid w:val="00A827DD"/>
    <w:rsid w:val="00A84FCC"/>
    <w:rsid w:val="00A858DF"/>
    <w:rsid w:val="00A870B2"/>
    <w:rsid w:val="00A932C6"/>
    <w:rsid w:val="00AA4D94"/>
    <w:rsid w:val="00AC0256"/>
    <w:rsid w:val="00AC577F"/>
    <w:rsid w:val="00AC759F"/>
    <w:rsid w:val="00AD14DD"/>
    <w:rsid w:val="00AE09E5"/>
    <w:rsid w:val="00AE18E0"/>
    <w:rsid w:val="00AE39B4"/>
    <w:rsid w:val="00AF7AE2"/>
    <w:rsid w:val="00B04C9C"/>
    <w:rsid w:val="00B0515D"/>
    <w:rsid w:val="00B06499"/>
    <w:rsid w:val="00B24E1A"/>
    <w:rsid w:val="00B44788"/>
    <w:rsid w:val="00B44C83"/>
    <w:rsid w:val="00B51C56"/>
    <w:rsid w:val="00B529F1"/>
    <w:rsid w:val="00B54D8D"/>
    <w:rsid w:val="00B57FED"/>
    <w:rsid w:val="00B6106D"/>
    <w:rsid w:val="00B618C8"/>
    <w:rsid w:val="00B628DF"/>
    <w:rsid w:val="00B87325"/>
    <w:rsid w:val="00B934C5"/>
    <w:rsid w:val="00B9791B"/>
    <w:rsid w:val="00BA7259"/>
    <w:rsid w:val="00BB0407"/>
    <w:rsid w:val="00BB36F6"/>
    <w:rsid w:val="00BD26FF"/>
    <w:rsid w:val="00BD4613"/>
    <w:rsid w:val="00BD4BE2"/>
    <w:rsid w:val="00BE469F"/>
    <w:rsid w:val="00BE5DB4"/>
    <w:rsid w:val="00BF1AED"/>
    <w:rsid w:val="00BF30A1"/>
    <w:rsid w:val="00C00AC4"/>
    <w:rsid w:val="00C11E5F"/>
    <w:rsid w:val="00C20299"/>
    <w:rsid w:val="00C27C75"/>
    <w:rsid w:val="00C348ED"/>
    <w:rsid w:val="00C36C70"/>
    <w:rsid w:val="00C438A4"/>
    <w:rsid w:val="00C54145"/>
    <w:rsid w:val="00C62F32"/>
    <w:rsid w:val="00C667E3"/>
    <w:rsid w:val="00C70FBC"/>
    <w:rsid w:val="00C7277F"/>
    <w:rsid w:val="00C8016A"/>
    <w:rsid w:val="00C83073"/>
    <w:rsid w:val="00C95EF8"/>
    <w:rsid w:val="00CA3D26"/>
    <w:rsid w:val="00CA70A7"/>
    <w:rsid w:val="00CB01E1"/>
    <w:rsid w:val="00CB3D09"/>
    <w:rsid w:val="00CB440B"/>
    <w:rsid w:val="00CC3A57"/>
    <w:rsid w:val="00CC5CDA"/>
    <w:rsid w:val="00CD45F9"/>
    <w:rsid w:val="00CD4CB9"/>
    <w:rsid w:val="00CD7018"/>
    <w:rsid w:val="00CE2EB6"/>
    <w:rsid w:val="00CE729D"/>
    <w:rsid w:val="00CF1A24"/>
    <w:rsid w:val="00CF1AB2"/>
    <w:rsid w:val="00CF3A48"/>
    <w:rsid w:val="00D07EE5"/>
    <w:rsid w:val="00D22672"/>
    <w:rsid w:val="00D22AC8"/>
    <w:rsid w:val="00D248F3"/>
    <w:rsid w:val="00D30188"/>
    <w:rsid w:val="00D31D2B"/>
    <w:rsid w:val="00D34CEF"/>
    <w:rsid w:val="00D364DD"/>
    <w:rsid w:val="00D369D8"/>
    <w:rsid w:val="00D4062A"/>
    <w:rsid w:val="00D46AFF"/>
    <w:rsid w:val="00D47049"/>
    <w:rsid w:val="00D4758C"/>
    <w:rsid w:val="00D47BDD"/>
    <w:rsid w:val="00D47F14"/>
    <w:rsid w:val="00D51140"/>
    <w:rsid w:val="00D52E78"/>
    <w:rsid w:val="00D63FED"/>
    <w:rsid w:val="00D66F42"/>
    <w:rsid w:val="00D67DF0"/>
    <w:rsid w:val="00D85B14"/>
    <w:rsid w:val="00D865C0"/>
    <w:rsid w:val="00D877C7"/>
    <w:rsid w:val="00D9044F"/>
    <w:rsid w:val="00DA010C"/>
    <w:rsid w:val="00DA3333"/>
    <w:rsid w:val="00DA747D"/>
    <w:rsid w:val="00DB0BF0"/>
    <w:rsid w:val="00DB0DE5"/>
    <w:rsid w:val="00DB3FE5"/>
    <w:rsid w:val="00DB46F8"/>
    <w:rsid w:val="00DC0B4C"/>
    <w:rsid w:val="00DC2026"/>
    <w:rsid w:val="00DD3EAD"/>
    <w:rsid w:val="00DD49E0"/>
    <w:rsid w:val="00DD4C05"/>
    <w:rsid w:val="00DD6565"/>
    <w:rsid w:val="00DF35D2"/>
    <w:rsid w:val="00DF361D"/>
    <w:rsid w:val="00DF43DF"/>
    <w:rsid w:val="00DF4C39"/>
    <w:rsid w:val="00E0139C"/>
    <w:rsid w:val="00E0496E"/>
    <w:rsid w:val="00E13715"/>
    <w:rsid w:val="00E13F58"/>
    <w:rsid w:val="00E14F5C"/>
    <w:rsid w:val="00E17488"/>
    <w:rsid w:val="00E2389E"/>
    <w:rsid w:val="00E320FB"/>
    <w:rsid w:val="00E3435B"/>
    <w:rsid w:val="00E3444C"/>
    <w:rsid w:val="00E62220"/>
    <w:rsid w:val="00E62A20"/>
    <w:rsid w:val="00E62ED7"/>
    <w:rsid w:val="00E773CE"/>
    <w:rsid w:val="00E81997"/>
    <w:rsid w:val="00E81C57"/>
    <w:rsid w:val="00E92EF7"/>
    <w:rsid w:val="00E9440F"/>
    <w:rsid w:val="00E9535E"/>
    <w:rsid w:val="00E96CD3"/>
    <w:rsid w:val="00EA2CBF"/>
    <w:rsid w:val="00EA4B79"/>
    <w:rsid w:val="00EA592A"/>
    <w:rsid w:val="00EA71E8"/>
    <w:rsid w:val="00EA795B"/>
    <w:rsid w:val="00EB301E"/>
    <w:rsid w:val="00EC7B84"/>
    <w:rsid w:val="00ED3C87"/>
    <w:rsid w:val="00EE0D5D"/>
    <w:rsid w:val="00EE579C"/>
    <w:rsid w:val="00EE5A09"/>
    <w:rsid w:val="00EF06E0"/>
    <w:rsid w:val="00EF12E0"/>
    <w:rsid w:val="00EF1F93"/>
    <w:rsid w:val="00F0141A"/>
    <w:rsid w:val="00F041A8"/>
    <w:rsid w:val="00F070A3"/>
    <w:rsid w:val="00F1130E"/>
    <w:rsid w:val="00F13778"/>
    <w:rsid w:val="00F15F91"/>
    <w:rsid w:val="00F167CC"/>
    <w:rsid w:val="00F207BF"/>
    <w:rsid w:val="00F21556"/>
    <w:rsid w:val="00F23380"/>
    <w:rsid w:val="00F32025"/>
    <w:rsid w:val="00F3496D"/>
    <w:rsid w:val="00F34BEF"/>
    <w:rsid w:val="00F40BE4"/>
    <w:rsid w:val="00F41EA1"/>
    <w:rsid w:val="00F42E5D"/>
    <w:rsid w:val="00F450F7"/>
    <w:rsid w:val="00F45717"/>
    <w:rsid w:val="00F478D3"/>
    <w:rsid w:val="00F50364"/>
    <w:rsid w:val="00F506B2"/>
    <w:rsid w:val="00F5089B"/>
    <w:rsid w:val="00F64A68"/>
    <w:rsid w:val="00F66297"/>
    <w:rsid w:val="00F71DFD"/>
    <w:rsid w:val="00F7573B"/>
    <w:rsid w:val="00F75BA3"/>
    <w:rsid w:val="00F80AC4"/>
    <w:rsid w:val="00F82EF0"/>
    <w:rsid w:val="00F87AA4"/>
    <w:rsid w:val="00F93701"/>
    <w:rsid w:val="00F93FD5"/>
    <w:rsid w:val="00F943DB"/>
    <w:rsid w:val="00FA0E29"/>
    <w:rsid w:val="00FA13A6"/>
    <w:rsid w:val="00FA6526"/>
    <w:rsid w:val="00FC0182"/>
    <w:rsid w:val="00FC606C"/>
    <w:rsid w:val="00FD2BA9"/>
    <w:rsid w:val="00FE00EE"/>
    <w:rsid w:val="00FE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9F18D0"/>
  <w15:chartTrackingRefBased/>
  <w15:docId w15:val="{981A2B40-1C58-4986-B2DF-3ACD51DB3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uiPriority="2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F42"/>
    <w:pPr>
      <w:spacing w:after="200" w:line="276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CB3D09"/>
    <w:pPr>
      <w:keepNext/>
      <w:spacing w:before="360" w:after="120"/>
      <w:outlineLvl w:val="0"/>
    </w:pPr>
    <w:rPr>
      <w:rFonts w:ascii="Franklin Gothic Demi" w:hAnsi="Franklin Gothic Demi"/>
      <w:caps/>
      <w:color w:val="084A7D"/>
      <w:sz w:val="28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B3D09"/>
    <w:pPr>
      <w:outlineLvl w:val="1"/>
    </w:pPr>
    <w:rPr>
      <w:caps w:val="0"/>
      <w:color w:val="auto"/>
      <w:sz w:val="22"/>
      <w:szCs w:val="2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15347"/>
    <w:pPr>
      <w:numPr>
        <w:ilvl w:val="2"/>
      </w:numPr>
      <w:outlineLvl w:val="2"/>
    </w:pPr>
    <w:rPr>
      <w:rFonts w:ascii="Franklin Gothic Medium" w:hAnsi="Franklin Gothic Medium"/>
      <w:i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9363CB"/>
    <w:pPr>
      <w:keepLines/>
      <w:numPr>
        <w:ilvl w:val="3"/>
      </w:numPr>
      <w:outlineLvl w:val="3"/>
    </w:pPr>
    <w:rPr>
      <w:rFonts w:eastAsia="Times New Roman"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32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D46AFF"/>
    <w:rPr>
      <w:rFonts w:ascii="Franklin Gothic Demi" w:hAnsi="Franklin Gothic Demi"/>
      <w:caps/>
      <w:color w:val="084A7D"/>
      <w:sz w:val="28"/>
      <w:szCs w:val="32"/>
    </w:rPr>
  </w:style>
  <w:style w:type="numbering" w:customStyle="1" w:styleId="Headers">
    <w:name w:val="Headers"/>
    <w:uiPriority w:val="99"/>
    <w:rsid w:val="00CB3D09"/>
    <w:pPr>
      <w:numPr>
        <w:numId w:val="7"/>
      </w:numPr>
    </w:pPr>
  </w:style>
  <w:style w:type="paragraph" w:styleId="Header">
    <w:name w:val="header"/>
    <w:basedOn w:val="Normal"/>
    <w:link w:val="HeaderChar"/>
    <w:unhideWhenUsed/>
    <w:rsid w:val="005E0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5E07F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E5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5B1E0E"/>
    <w:pPr>
      <w:spacing w:before="120"/>
    </w:pPr>
    <w:rPr>
      <w:color w:val="7D645A"/>
    </w:rPr>
  </w:style>
  <w:style w:type="paragraph" w:styleId="Footer">
    <w:name w:val="footer"/>
    <w:basedOn w:val="Normal"/>
    <w:link w:val="FooterChar"/>
    <w:uiPriority w:val="99"/>
    <w:unhideWhenUsed/>
    <w:rsid w:val="005E0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5E07F5"/>
    <w:rPr>
      <w:sz w:val="22"/>
      <w:szCs w:val="22"/>
    </w:rPr>
  </w:style>
  <w:style w:type="character" w:customStyle="1" w:styleId="Heading2Char">
    <w:name w:val="Heading 2 Char"/>
    <w:link w:val="Heading2"/>
    <w:uiPriority w:val="9"/>
    <w:rsid w:val="00CB3D09"/>
    <w:rPr>
      <w:rFonts w:ascii="Franklin Gothic Demi" w:hAnsi="Franklin Gothic Dem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63A38"/>
    <w:pPr>
      <w:spacing w:after="120" w:line="240" w:lineRule="auto"/>
    </w:pPr>
    <w:rPr>
      <w:rFonts w:ascii="Franklin Gothic Demi" w:hAnsi="Franklin Gothic Demi"/>
      <w:color w:val="084A7D"/>
      <w:sz w:val="32"/>
      <w:szCs w:val="44"/>
    </w:rPr>
  </w:style>
  <w:style w:type="character" w:customStyle="1" w:styleId="TitleChar">
    <w:name w:val="Title Char"/>
    <w:link w:val="Title"/>
    <w:uiPriority w:val="10"/>
    <w:rsid w:val="00463A38"/>
    <w:rPr>
      <w:rFonts w:ascii="Franklin Gothic Demi" w:hAnsi="Franklin Gothic Demi"/>
      <w:color w:val="084A7D"/>
      <w:sz w:val="32"/>
      <w:szCs w:val="44"/>
    </w:rPr>
  </w:style>
  <w:style w:type="character" w:styleId="IntenseEmphasis">
    <w:name w:val="Intense Emphasis"/>
    <w:uiPriority w:val="21"/>
    <w:unhideWhenUsed/>
    <w:rsid w:val="00636AC1"/>
    <w:rPr>
      <w:b/>
      <w:bCs/>
      <w:i/>
      <w:iCs/>
      <w:color w:val="4F81BD"/>
    </w:rPr>
  </w:style>
  <w:style w:type="paragraph" w:customStyle="1" w:styleId="Tableheading1">
    <w:name w:val="Table heading 1"/>
    <w:basedOn w:val="Tabletext"/>
    <w:qFormat/>
    <w:rsid w:val="0055070A"/>
    <w:pPr>
      <w:keepNext/>
    </w:pPr>
    <w:rPr>
      <w:rFonts w:ascii="Franklin Gothic Demi" w:hAnsi="Franklin Gothic Demi"/>
      <w:color w:val="FFFFFF"/>
    </w:rPr>
  </w:style>
  <w:style w:type="character" w:customStyle="1" w:styleId="Heading3Char">
    <w:name w:val="Heading 3 Char"/>
    <w:link w:val="Heading3"/>
    <w:uiPriority w:val="9"/>
    <w:rsid w:val="00915347"/>
    <w:rPr>
      <w:rFonts w:ascii="Franklin Gothic Medium" w:hAnsi="Franklin Gothic Medium"/>
      <w:i/>
      <w:sz w:val="22"/>
      <w:szCs w:val="22"/>
    </w:rPr>
  </w:style>
  <w:style w:type="character" w:customStyle="1" w:styleId="Links">
    <w:name w:val="Links"/>
    <w:aliases w:val="emails,documents"/>
    <w:uiPriority w:val="1"/>
    <w:qFormat/>
    <w:rsid w:val="005C0D46"/>
    <w:rPr>
      <w:color w:val="0B6AB1"/>
      <w:u w:val="single"/>
    </w:rPr>
  </w:style>
  <w:style w:type="paragraph" w:customStyle="1" w:styleId="Tabletext">
    <w:name w:val="Table text"/>
    <w:qFormat/>
    <w:rsid w:val="00EC7B84"/>
    <w:pPr>
      <w:spacing w:before="40" w:after="40"/>
    </w:pPr>
    <w:rPr>
      <w:sz w:val="18"/>
      <w:szCs w:val="22"/>
    </w:rPr>
  </w:style>
  <w:style w:type="paragraph" w:styleId="TOC2">
    <w:name w:val="toc 2"/>
    <w:next w:val="Normal"/>
    <w:autoRedefine/>
    <w:uiPriority w:val="39"/>
    <w:unhideWhenUsed/>
    <w:rsid w:val="00F34BEF"/>
    <w:pPr>
      <w:tabs>
        <w:tab w:val="right" w:leader="dot" w:pos="9350"/>
      </w:tabs>
      <w:spacing w:line="360" w:lineRule="auto"/>
      <w:ind w:left="720"/>
    </w:pPr>
    <w:rPr>
      <w:sz w:val="22"/>
      <w:szCs w:val="22"/>
    </w:rPr>
  </w:style>
  <w:style w:type="paragraph" w:styleId="TOC1">
    <w:name w:val="toc 1"/>
    <w:next w:val="Normal"/>
    <w:autoRedefine/>
    <w:uiPriority w:val="39"/>
    <w:unhideWhenUsed/>
    <w:rsid w:val="00F34BEF"/>
    <w:pPr>
      <w:spacing w:line="360" w:lineRule="auto"/>
    </w:pPr>
    <w:rPr>
      <w:b/>
      <w:sz w:val="22"/>
      <w:szCs w:val="22"/>
    </w:rPr>
  </w:style>
  <w:style w:type="paragraph" w:styleId="TOC3">
    <w:name w:val="toc 3"/>
    <w:next w:val="Normal"/>
    <w:autoRedefine/>
    <w:uiPriority w:val="39"/>
    <w:unhideWhenUsed/>
    <w:rsid w:val="00F34BEF"/>
    <w:pPr>
      <w:spacing w:line="360" w:lineRule="auto"/>
      <w:ind w:left="1080"/>
    </w:pPr>
    <w:rPr>
      <w:sz w:val="22"/>
      <w:szCs w:val="22"/>
    </w:rPr>
  </w:style>
  <w:style w:type="character" w:styleId="Hyperlink">
    <w:name w:val="Hyperlink"/>
    <w:unhideWhenUsed/>
    <w:rsid w:val="00066DF5"/>
    <w:rPr>
      <w:color w:val="0000FF"/>
      <w:u w:val="single"/>
    </w:rPr>
  </w:style>
  <w:style w:type="paragraph" w:customStyle="1" w:styleId="Figure">
    <w:name w:val="Figure"/>
    <w:basedOn w:val="Caption"/>
    <w:next w:val="Normal"/>
    <w:qFormat/>
    <w:rsid w:val="0011662D"/>
  </w:style>
  <w:style w:type="paragraph" w:styleId="NormalWeb">
    <w:name w:val="Normal (Web)"/>
    <w:basedOn w:val="Normal"/>
    <w:uiPriority w:val="99"/>
    <w:semiHidden/>
    <w:unhideWhenUsed/>
    <w:rsid w:val="002E7C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ullet1">
    <w:name w:val="Bullet 1"/>
    <w:basedOn w:val="Normal"/>
    <w:qFormat/>
    <w:rsid w:val="00EC7B84"/>
    <w:pPr>
      <w:numPr>
        <w:numId w:val="3"/>
      </w:numPr>
      <w:ind w:left="720"/>
    </w:pPr>
  </w:style>
  <w:style w:type="paragraph" w:customStyle="1" w:styleId="Tablebullet1">
    <w:name w:val="Table bullet 1"/>
    <w:basedOn w:val="Tabletext"/>
    <w:qFormat/>
    <w:rsid w:val="0027239D"/>
    <w:pPr>
      <w:numPr>
        <w:numId w:val="4"/>
      </w:numPr>
      <w:ind w:left="216" w:hanging="216"/>
    </w:pPr>
  </w:style>
  <w:style w:type="numbering" w:customStyle="1" w:styleId="Headings">
    <w:name w:val="Headings"/>
    <w:uiPriority w:val="99"/>
    <w:rsid w:val="001612F1"/>
    <w:pPr>
      <w:numPr>
        <w:numId w:val="5"/>
      </w:numPr>
    </w:pPr>
  </w:style>
  <w:style w:type="character" w:customStyle="1" w:styleId="Heading4Char">
    <w:name w:val="Heading 4 Char"/>
    <w:link w:val="Heading4"/>
    <w:uiPriority w:val="9"/>
    <w:rsid w:val="009363CB"/>
    <w:rPr>
      <w:rFonts w:ascii="Franklin Gothic Medium" w:eastAsia="Times New Roman" w:hAnsi="Franklin Gothic Medium" w:cs="Times New Roman"/>
      <w:bCs/>
      <w:i/>
      <w:iCs/>
      <w:sz w:val="22"/>
      <w:szCs w:val="22"/>
    </w:rPr>
  </w:style>
  <w:style w:type="paragraph" w:styleId="ListParagraph">
    <w:name w:val="List Paragraph"/>
    <w:basedOn w:val="Normal"/>
    <w:uiPriority w:val="34"/>
    <w:qFormat/>
    <w:rsid w:val="00CB3D09"/>
    <w:pPr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253F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%20behr\AppData\Local\Temp\1\notes8BCE1C\form_LaborCategoryWaiver%20-%20no%20colo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25EBB71FBCAB40B30E21652202FC34" ma:contentTypeVersion="59" ma:contentTypeDescription="Create a new document." ma:contentTypeScope="" ma:versionID="86856163360e55d76cd26679f15a36c3">
  <xsd:schema xmlns:xsd="http://www.w3.org/2001/XMLSchema" xmlns:xs="http://www.w3.org/2001/XMLSchema" xmlns:p="http://schemas.microsoft.com/office/2006/metadata/properties" xmlns:ns2="6f4b7120-b9c4-412d-8713-f9de68770b69" xmlns:ns3="aa8a17a7-3318-49ce-8b72-e85801b1df3c" xmlns:ns4="bcc0f8df-7cb9-454d-8618-3f2774968601" targetNamespace="http://schemas.microsoft.com/office/2006/metadata/properties" ma:root="true" ma:fieldsID="5a883f7e0f57cfa2f8580409a9f67364" ns2:_="" ns3:_="" ns4:_="">
    <xsd:import namespace="6f4b7120-b9c4-412d-8713-f9de68770b69"/>
    <xsd:import namespace="aa8a17a7-3318-49ce-8b72-e85801b1df3c"/>
    <xsd:import namespace="bcc0f8df-7cb9-454d-8618-3f2774968601"/>
    <xsd:element name="properties">
      <xsd:complexType>
        <xsd:sequence>
          <xsd:element name="documentManagement">
            <xsd:complexType>
              <xsd:all>
                <xsd:element ref="ns2:Account_x0020_Id" minOccurs="0"/>
                <xsd:element ref="ns2:Action_x0020_Item_x0020_Status" minOccurs="0"/>
                <xsd:element ref="ns2:eDocSetID" minOccurs="0"/>
                <xsd:element ref="ns2:eSupportingOrganization" minOccurs="0"/>
                <xsd:element ref="ns2:eMOALookUp" minOccurs="0"/>
                <xsd:element ref="ns2:eAssignedPMO" minOccurs="0"/>
                <xsd:element ref="ns2:eAssignedCSPost" minOccurs="0"/>
                <xsd:element ref="ns3:ePANumberLookupID" minOccurs="0"/>
                <xsd:element ref="ns3:ePANumberLookupID_x003a_ID" minOccurs="0"/>
                <xsd:element ref="ns3:ePANumberLookupID_x003a_Project_x0020_Title" minOccurs="0"/>
                <xsd:element ref="ns3:ePANumberLookupID_x003a_PA_x0020_Number" minOccurs="0"/>
                <xsd:element ref="ns3:ePANumberLookupID_x003a_PA_x0020_Status" minOccurs="0"/>
                <xsd:element ref="ns2:eAssignedCOR" minOccurs="0"/>
                <xsd:element ref="ns2:eAssignedTL" minOccurs="0"/>
                <xsd:element ref="ns2:eAssignedCOPost" minOccurs="0"/>
                <xsd:element ref="ns3:eTONumberLookupID" minOccurs="0"/>
                <xsd:element ref="ns3:eTONumberLookupID_x003a_ID" minOccurs="0"/>
                <xsd:element ref="ns3:eTONumberLookupID_x003a_MOA_x0020_Holder_x0020_Name_x0020__x002f__x0020_Number" minOccurs="0"/>
                <xsd:element ref="ns3:eTONumberLookupID_x003a_Status" minOccurs="0"/>
                <xsd:element ref="ns3:eTONumberLookupID_x003a_MOA_x0020_Holder_x0020_Number" minOccurs="0"/>
                <xsd:element ref="ns3:eTONumberLookupID_x003a_Project_x0020_Title" minOccurs="0"/>
                <xsd:element ref="ns3:eTONumberLookupID_x003a_MOA_x0020_Contract_x0020_Number" minOccurs="0"/>
                <xsd:element ref="ns2:eAssignedCSPre" minOccurs="0"/>
                <xsd:element ref="ns2:eAssignedCOPre" minOccurs="0"/>
                <xsd:element ref="ns4:SetFlag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4b7120-b9c4-412d-8713-f9de68770b69" elementFormDefault="qualified">
    <xsd:import namespace="http://schemas.microsoft.com/office/2006/documentManagement/types"/>
    <xsd:import namespace="http://schemas.microsoft.com/office/infopath/2007/PartnerControls"/>
    <xsd:element name="Account_x0020_Id" ma:index="8" nillable="true" ma:displayName="Account Id" ma:internalName="Account_x0020_Id" ma:readOnly="true">
      <xsd:simpleType>
        <xsd:restriction base="dms:Text"/>
      </xsd:simpleType>
    </xsd:element>
    <xsd:element name="Action_x0020_Item_x0020_Status" ma:index="9" nillable="true" ma:displayName="Action Item Status" ma:internalName="Action_x0020_Item_x0020_Status" ma:readOnly="true">
      <xsd:simpleType>
        <xsd:restriction base="dms:Text"/>
      </xsd:simpleType>
    </xsd:element>
    <xsd:element name="eDocSetID" ma:index="10" nillable="true" ma:displayName="eDocSetID" ma:description="used in Green Folder" ma:indexed="true" ma:internalName="eDocSetID">
      <xsd:simpleType>
        <xsd:restriction base="dms:Text">
          <xsd:maxLength value="255"/>
        </xsd:restriction>
      </xsd:simpleType>
    </xsd:element>
    <xsd:element name="eSupportingOrganization" ma:index="11" nillable="true" ma:displayName="Supporting Organization" ma:format="Dropdown" ma:indexed="true" ma:internalName="eSupportingOrganization">
      <xsd:simpleType>
        <xsd:restriction base="dms:Choice">
          <xsd:enumeration value="AC"/>
          <xsd:enumeration value="EF"/>
          <xsd:enumeration value="HQ"/>
          <xsd:enumeration value="OKC"/>
        </xsd:restriction>
      </xsd:simpleType>
    </xsd:element>
    <xsd:element name="eMOALookUp" ma:index="12" nillable="true" ma:displayName="eMOALookUp" ma:hidden="true" ma:list="{06b43efb-9710-4858-ae7f-5958494c8ee4}" ma:internalName="eMOALookUp" ma:readOnly="false" ma:showField="eBusinessName" ma:web="6f4b7120-b9c4-412d-8713-f9de68770b69">
      <xsd:simpleType>
        <xsd:restriction base="dms:Lookup"/>
      </xsd:simpleType>
    </xsd:element>
    <xsd:element name="eAssignedPMO" ma:index="13" nillable="true" ma:displayName="Assigned PMO" ma:list="UserInfo" ma:SharePointGroup="0" ma:internalName="eAssignedPM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SPost" ma:index="14" nillable="true" ma:displayName="Post Award CS" ma:list="UserInfo" ma:SharePointGroup="0" ma:internalName="eAssignedCSPos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R" ma:index="20" nillable="true" ma:displayName="Assigned COR" ma:list="UserInfo" ma:SharePointGroup="0" ma:internalName="eAssignedC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TL" ma:index="21" nillable="true" ma:displayName="Assigned TL" ma:list="UserInfo" ma:SharePointGroup="0" ma:internalName="eAssignedTL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Post" ma:index="22" nillable="true" ma:displayName="Post Award CO" ma:list="UserInfo" ma:SharePointGroup="0" ma:internalName="eAssignedCOPos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SPre" ma:index="30" nillable="true" ma:displayName="Pre Award CS" ma:list="UserInfo" ma:SharePointGroup="0" ma:internalName="eAssignedCSPr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Pre" ma:index="31" nillable="true" ma:displayName="Pre Award CO" ma:list="UserInfo" ma:SharePointGroup="0" ma:internalName="eAssignedCOPr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8a17a7-3318-49ce-8b72-e85801b1df3c" elementFormDefault="qualified">
    <xsd:import namespace="http://schemas.microsoft.com/office/2006/documentManagement/types"/>
    <xsd:import namespace="http://schemas.microsoft.com/office/infopath/2007/PartnerControls"/>
    <xsd:element name="ePANumberLookupID" ma:index="15" nillable="true" ma:displayName="ePANumberLookupID" ma:list="{703b49ae-c83e-4a37-8208-9301f46c0266}" ma:internalName="ePANumberLookupID" ma:showField="ID" ma:web="aa8a17a7-3318-49ce-8b72-e85801b1df3c">
      <xsd:simpleType>
        <xsd:restriction base="dms:Lookup"/>
      </xsd:simpleType>
    </xsd:element>
    <xsd:element name="ePANumberLookupID_x003a_ID" ma:index="16" nillable="true" ma:displayName="ePANumberLookupID:ID" ma:list="{703b49ae-c83e-4a37-8208-9301f46c0266}" ma:internalName="ePANumberLookupID_x003A_ID" ma:readOnly="true" ma:showField="ID" ma:web="aa8a17a7-3318-49ce-8b72-e85801b1df3c">
      <xsd:simpleType>
        <xsd:restriction base="dms:Lookup"/>
      </xsd:simpleType>
    </xsd:element>
    <xsd:element name="ePANumberLookupID_x003a_Project_x0020_Title" ma:index="17" nillable="true" ma:displayName="PA Project Title" ma:list="{703b49ae-c83e-4a37-8208-9301f46c0266}" ma:internalName="ePANumberLookupID_x003A_Project_x0020_Title" ma:readOnly="true" ma:showField="eProjectTitle" ma:web="aa8a17a7-3318-49ce-8b72-e85801b1df3c">
      <xsd:simpleType>
        <xsd:restriction base="dms:Lookup"/>
      </xsd:simpleType>
    </xsd:element>
    <xsd:element name="ePANumberLookupID_x003a_PA_x0020_Number" ma:index="18" nillable="true" ma:displayName="PA Number" ma:list="{703b49ae-c83e-4a37-8208-9301f46c0266}" ma:internalName="ePANumberLookupID_x003A_PA_x0020_Number" ma:readOnly="true" ma:showField="ePANumber" ma:web="aa8a17a7-3318-49ce-8b72-e85801b1df3c">
      <xsd:simpleType>
        <xsd:restriction base="dms:Lookup"/>
      </xsd:simpleType>
    </xsd:element>
    <xsd:element name="ePANumberLookupID_x003a_PA_x0020_Status" ma:index="19" nillable="true" ma:displayName="PA Status" ma:list="{703b49ae-c83e-4a37-8208-9301f46c0266}" ma:internalName="ePANumberLookupID_x003A_PA_x0020_Status" ma:readOnly="true" ma:showField="eStatus" ma:web="aa8a17a7-3318-49ce-8b72-e85801b1df3c">
      <xsd:simpleType>
        <xsd:restriction base="dms:Lookup"/>
      </xsd:simpleType>
    </xsd:element>
    <xsd:element name="eTONumberLookupID" ma:index="23" nillable="true" ma:displayName="eTONumberLookupID" ma:list="{6e909bec-eac6-45d0-8428-0e6c5bf422ee}" ma:internalName="eTONumberLookupID" ma:showField="ID" ma:web="aa8a17a7-3318-49ce-8b72-e85801b1df3c">
      <xsd:simpleType>
        <xsd:restriction base="dms:Lookup"/>
      </xsd:simpleType>
    </xsd:element>
    <xsd:element name="eTONumberLookupID_x003a_ID" ma:index="24" nillable="true" ma:displayName="eTONumberLookupID:ID" ma:list="{6e909bec-eac6-45d0-8428-0e6c5bf422ee}" ma:internalName="eTONumberLookupID_x003A_ID" ma:readOnly="true" ma:showField="ID" ma:web="aa8a17a7-3318-49ce-8b72-e85801b1df3c">
      <xsd:simpleType>
        <xsd:restriction base="dms:Lookup"/>
      </xsd:simpleType>
    </xsd:element>
    <xsd:element name="eTONumberLookupID_x003a_MOA_x0020_Holder_x0020_Name_x0020__x002f__x0020_Number" ma:index="25" nillable="true" ma:displayName="MOA Holder Name / Number" ma:list="{6e909bec-eac6-45d0-8428-0e6c5bf422ee}" ma:internalName="eTONumberLookupID_x003A_MOA_x0020_Holder_x0020_Name_x0020__x002F__x0020_Number" ma:readOnly="true" ma:showField="eStaticMOAName" ma:web="aa8a17a7-3318-49ce-8b72-e85801b1df3c">
      <xsd:simpleType>
        <xsd:restriction base="dms:Lookup"/>
      </xsd:simpleType>
    </xsd:element>
    <xsd:element name="eTONumberLookupID_x003a_Status" ma:index="26" nillable="true" ma:displayName="TO Status" ma:list="{6e909bec-eac6-45d0-8428-0e6c5bf422ee}" ma:internalName="eTONumberLookupID_x003A_Status" ma:readOnly="true" ma:showField="eStatus" ma:web="aa8a17a7-3318-49ce-8b72-e85801b1df3c">
      <xsd:simpleType>
        <xsd:restriction base="dms:Lookup"/>
      </xsd:simpleType>
    </xsd:element>
    <xsd:element name="eTONumberLookupID_x003a_MOA_x0020_Holder_x0020_Number" ma:index="27" nillable="true" ma:displayName=":TO :MOA Holder Number" ma:list="{6e909bec-eac6-45d0-8428-0e6c5bf422ee}" ma:internalName="eTONumberLookupID_x003A_MOA_x0020_Holder_x0020_Number" ma:readOnly="true" ma:showField="eMOAHolderNumber" ma:web="aa8a17a7-3318-49ce-8b72-e85801b1df3c">
      <xsd:simpleType>
        <xsd:restriction base="dms:Lookup"/>
      </xsd:simpleType>
    </xsd:element>
    <xsd:element name="eTONumberLookupID_x003a_Project_x0020_Title" ma:index="28" nillable="true" ma:displayName="TO Project Title" ma:list="{6e909bec-eac6-45d0-8428-0e6c5bf422ee}" ma:internalName="eTONumberLookupID_x003A_Project_x0020_Title" ma:readOnly="true" ma:showField="eProjectTitle" ma:web="aa8a17a7-3318-49ce-8b72-e85801b1df3c">
      <xsd:simpleType>
        <xsd:restriction base="dms:Lookup"/>
      </xsd:simpleType>
    </xsd:element>
    <xsd:element name="eTONumberLookupID_x003a_MOA_x0020_Contract_x0020_Number" ma:index="29" nillable="true" ma:displayName=":TO :MOA Contract Number" ma:list="{6e909bec-eac6-45d0-8428-0e6c5bf422ee}" ma:internalName="eTONumberLookupID_x003A_MOA_x0020_Contract_x0020_Number" ma:readOnly="true" ma:showField="eMOAContractNumber" ma:web="aa8a17a7-3318-49ce-8b72-e85801b1df3c">
      <xsd:simpleType>
        <xsd:restriction base="dms:Lookup"/>
      </xsd:simpleType>
    </xsd:element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0f8df-7cb9-454d-8618-3f2774968601" elementFormDefault="qualified">
    <xsd:import namespace="http://schemas.microsoft.com/office/2006/documentManagement/types"/>
    <xsd:import namespace="http://schemas.microsoft.com/office/infopath/2007/PartnerControls"/>
    <xsd:element name="SetFlag" ma:index="32" nillable="true" ma:displayName="SetFlag" ma:internalName="SetFla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upportingOrganization xmlns="6f4b7120-b9c4-412d-8713-f9de68770b69">EF</eSupportingOrganization>
    <SetFlag xmlns="bcc0f8df-7cb9-454d-8618-3f2774968601" xsi:nil="true"/>
    <ePANumberLookupID xmlns="aa8a17a7-3318-49ce-8b72-e85801b1df3c">955</ePANumberLookupID>
    <eAssignedCOPost xmlns="6f4b7120-b9c4-412d-8713-f9de68770b69">
      <UserInfo>
        <DisplayName/>
        <AccountId xsi:nil="true"/>
        <AccountType/>
      </UserInfo>
    </eAssignedCOPost>
    <eAssignedPMO xmlns="6f4b7120-b9c4-412d-8713-f9de68770b69">
      <UserInfo>
        <DisplayName>Brown, Vonya (FAA)</DisplayName>
        <AccountId>3540</AccountId>
        <AccountType/>
      </UserInfo>
    </eAssignedPMO>
    <eTONumberLookupID xmlns="aa8a17a7-3318-49ce-8b72-e85801b1df3c" xsi:nil="true"/>
    <eAssignedCSPre xmlns="6f4b7120-b9c4-412d-8713-f9de68770b69">
      <UserInfo>
        <DisplayName>Davila, Angel J-CTR (FAA)</DisplayName>
        <AccountId>17255</AccountId>
        <AccountType/>
      </UserInfo>
    </eAssignedCSPre>
    <eAssignedCOPre xmlns="6f4b7120-b9c4-412d-8713-f9de68770b69">
      <UserInfo>
        <DisplayName>Huynh, Tuan (FAA)</DisplayName>
        <AccountId>8917</AccountId>
        <AccountType/>
      </UserInfo>
    </eAssignedCOPre>
    <eAssignedTL xmlns="6f4b7120-b9c4-412d-8713-f9de68770b69">
      <UserInfo>
        <DisplayName>Lewis, Jerrod L-CTR (FAA)</DisplayName>
        <AccountId>16822</AccountId>
        <AccountType/>
      </UserInfo>
    </eAssignedTL>
    <eMOALookUp xmlns="6f4b7120-b9c4-412d-8713-f9de68770b69" xsi:nil="true"/>
    <eDocSetID xmlns="6f4b7120-b9c4-412d-8713-f9de68770b69" xsi:nil="true"/>
    <eAssignedCSPost xmlns="6f4b7120-b9c4-412d-8713-f9de68770b69">
      <UserInfo>
        <DisplayName/>
        <AccountId xsi:nil="true"/>
        <AccountType/>
      </UserInfo>
    </eAssignedCSPost>
    <eAssignedCOR xmlns="6f4b7120-b9c4-412d-8713-f9de68770b69">
      <UserInfo>
        <DisplayName/>
        <AccountId xsi:nil="true"/>
        <AccountType/>
      </UserInfo>
    </eAssignedCOR>
  </documentManagement>
</p:properties>
</file>

<file path=customXml/itemProps1.xml><?xml version="1.0" encoding="utf-8"?>
<ds:datastoreItem xmlns:ds="http://schemas.openxmlformats.org/officeDocument/2006/customXml" ds:itemID="{9F0B0BA6-27FC-405E-AA5E-B8C8582B87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4b7120-b9c4-412d-8713-f9de68770b69"/>
    <ds:schemaRef ds:uri="aa8a17a7-3318-49ce-8b72-e85801b1df3c"/>
    <ds:schemaRef ds:uri="bcc0f8df-7cb9-454d-8618-3f2774968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75D048-C1D3-4C62-B3CC-CB194CB3FF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29F765-51C9-4D22-8B7C-9F5074CA758B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DB867872-4B6C-4F32-A253-747287C8E671}">
  <ds:schemaRefs>
    <ds:schemaRef ds:uri="http://schemas.microsoft.com/office/2006/metadata/properties"/>
    <ds:schemaRef ds:uri="http://schemas.microsoft.com/office/infopath/2007/PartnerControls"/>
    <ds:schemaRef ds:uri="6f4b7120-b9c4-412d-8713-f9de68770b69"/>
    <ds:schemaRef ds:uri="bcc0f8df-7cb9-454d-8618-3f2774968601"/>
    <ds:schemaRef ds:uri="aa8a17a7-3318-49ce-8b72-e85801b1df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form_LaborCategoryWaiver - no color</Template>
  <TotalTime>1</TotalTime>
  <Pages>2</Pages>
  <Words>402</Words>
  <Characters>2192</Characters>
  <Application>Microsoft Office Word</Application>
  <DocSecurity>0</DocSecurity>
  <Lines>120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2X-XXX-XX SIR Attachment F - Labor Category Waiver Request Form</vt:lpstr>
    </vt:vector>
  </TitlesOfParts>
  <Company>FAA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2X-XXX-XX SIR Attachment F - Labor Category Waiver Request Form</dc:title>
  <dc:subject/>
  <dc:creator>Hephner, Marshall CTR (FAA)</dc:creator>
  <cp:keywords/>
  <dc:description>Ver 24. Effective Date 02/01/2024</dc:description>
  <cp:lastModifiedBy>Cheung, Pamela CTR (FAA)</cp:lastModifiedBy>
  <cp:revision>3</cp:revision>
  <dcterms:created xsi:type="dcterms:W3CDTF">2025-10-29T18:56:00Z</dcterms:created>
  <dcterms:modified xsi:type="dcterms:W3CDTF">2025-10-29T18:56:00Z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cumentOwner">
    <vt:lpwstr>8641</vt:lpwstr>
  </property>
  <property fmtid="{D5CDD505-2E9C-101B-9397-08002B2CF9AE}" pid="3" name="eStatus">
    <vt:lpwstr>Post</vt:lpwstr>
  </property>
  <property fmtid="{D5CDD505-2E9C-101B-9397-08002B2CF9AE}" pid="4" name="eAssignedPMO">
    <vt:lpwstr/>
  </property>
  <property fmtid="{D5CDD505-2E9C-101B-9397-08002B2CF9AE}" pid="5" name="eComments">
    <vt:lpwstr/>
  </property>
  <property fmtid="{D5CDD505-2E9C-101B-9397-08002B2CF9AE}" pid="6" name="p572">
    <vt:lpwstr/>
  </property>
  <property fmtid="{D5CDD505-2E9C-101B-9397-08002B2CF9AE}" pid="7" name="display_urn:schemas-microsoft-com:office:office#eDocumentOwner">
    <vt:lpwstr>eobiekwe</vt:lpwstr>
  </property>
  <property fmtid="{D5CDD505-2E9C-101B-9397-08002B2CF9AE}" pid="8" name="Folder">
    <vt:lpwstr>08 - Request for Quote Proposal</vt:lpwstr>
  </property>
  <property fmtid="{D5CDD505-2E9C-101B-9397-08002B2CF9AE}" pid="9" name="eDocumentType">
    <vt:lpwstr>Cover Letter</vt:lpwstr>
  </property>
  <property fmtid="{D5CDD505-2E9C-101B-9397-08002B2CF9AE}" pid="10" name="PANumber">
    <vt:lpwstr>493</vt:lpwstr>
  </property>
  <property fmtid="{D5CDD505-2E9C-101B-9397-08002B2CF9AE}" pid="11" name="SubFolder">
    <vt:lpwstr/>
  </property>
  <property fmtid="{D5CDD505-2E9C-101B-9397-08002B2CF9AE}" pid="12" name="RoutingRuleDescription">
    <vt:lpwstr>SIR Attachment F</vt:lpwstr>
  </property>
  <property fmtid="{D5CDD505-2E9C-101B-9397-08002B2CF9AE}" pid="13" name="jjc9">
    <vt:lpwstr/>
  </property>
  <property fmtid="{D5CDD505-2E9C-101B-9397-08002B2CF9AE}" pid="14" name="eAssignedTL">
    <vt:lpwstr/>
  </property>
  <property fmtid="{D5CDD505-2E9C-101B-9397-08002B2CF9AE}" pid="15" name="eBusinessName">
    <vt:lpwstr/>
  </property>
  <property fmtid="{D5CDD505-2E9C-101B-9397-08002B2CF9AE}" pid="16" name="ContentTypeId">
    <vt:lpwstr>0x0101002625EBB71FBCAB40B30E21652202FC34</vt:lpwstr>
  </property>
  <property fmtid="{D5CDD505-2E9C-101B-9397-08002B2CF9AE}" pid="17" name="TaxKeyword">
    <vt:lpwstr/>
  </property>
  <property fmtid="{D5CDD505-2E9C-101B-9397-08002B2CF9AE}" pid="18" name="TaxCatchAll">
    <vt:lpwstr/>
  </property>
  <property fmtid="{D5CDD505-2E9C-101B-9397-08002B2CF9AE}" pid="19" name="TaxKeywordTaxHTField">
    <vt:lpwstr/>
  </property>
  <property fmtid="{D5CDD505-2E9C-101B-9397-08002B2CF9AE}" pid="20" name="_docset_NoMedatataSyncRequired">
    <vt:lpwstr>False</vt:lpwstr>
  </property>
  <property fmtid="{D5CDD505-2E9C-101B-9397-08002B2CF9AE}" pid="21" name="GrammarlyDocumentId">
    <vt:lpwstr>66ec7e94-c9cc-4f40-bae1-ff9088de11c3</vt:lpwstr>
  </property>
</Properties>
</file>